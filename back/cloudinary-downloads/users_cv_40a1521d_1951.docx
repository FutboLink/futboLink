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E625B" w14:textId="69D3EA2C" w:rsidR="00700961" w:rsidRDefault="00700961" w:rsidP="00D86E07">
      <w:pPr>
        <w:pStyle w:val="Subttulo"/>
      </w:pPr>
    </w:p>
    <w:p w14:paraId="01E00A50" w14:textId="77777777" w:rsidR="00700961" w:rsidRDefault="00700961">
      <w:r>
        <w:rPr>
          <w:noProof/>
          <w:lang w:val="es-MX" w:eastAsia="es-MX"/>
        </w:rPr>
        <w:drawing>
          <wp:inline distT="0" distB="0" distL="0" distR="0" wp14:anchorId="572068DE" wp14:editId="5B495CE2">
            <wp:extent cx="1691589" cy="2152073"/>
            <wp:effectExtent l="0" t="0" r="4445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6095" cy="215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5CF5" w14:textId="7AAAEF2B" w:rsidR="00700961" w:rsidRDefault="00472162">
      <w:pPr>
        <w:pStyle w:val="Ttulo1"/>
      </w:pPr>
      <w:r>
        <w:t>THOMAS AGUSTIN MORALES</w:t>
      </w:r>
    </w:p>
    <w:p w14:paraId="7512D7D4" w14:textId="14BD0E8C" w:rsidR="00700961" w:rsidRDefault="00814479">
      <w:r>
        <w:t>FECHA DE NACIMIENTO: 02/03/2000</w:t>
      </w:r>
    </w:p>
    <w:p w14:paraId="45099C3D" w14:textId="48548D85" w:rsidR="00814479" w:rsidRDefault="00814479">
      <w:r>
        <w:t>AÑOS: 25</w:t>
      </w:r>
    </w:p>
    <w:p w14:paraId="275E2638" w14:textId="2634C0C7" w:rsidR="00210D73" w:rsidRDefault="001C186A">
      <w:r>
        <w:t>ALTURA</w:t>
      </w:r>
      <w:r w:rsidR="003B6139">
        <w:t>: 1,84 CM</w:t>
      </w:r>
    </w:p>
    <w:p w14:paraId="3B9D5EEC" w14:textId="62F491A9" w:rsidR="00814479" w:rsidRDefault="00FE6C53">
      <w:r>
        <w:t>NACIONALIDAD: A</w:t>
      </w:r>
      <w:r w:rsidR="003B6139">
        <w:t>rgentina</w:t>
      </w:r>
    </w:p>
    <w:p w14:paraId="13E893A2" w14:textId="3D52F9A0" w:rsidR="003B6139" w:rsidRDefault="00031347">
      <w:r>
        <w:t xml:space="preserve">PIE HABIL: DIESTRO </w:t>
      </w:r>
    </w:p>
    <w:p w14:paraId="2196FD02" w14:textId="77777777" w:rsidR="0050361A" w:rsidRDefault="000422F3">
      <w:r>
        <w:t>POS</w:t>
      </w:r>
      <w:r w:rsidR="00F616A9">
        <w:t>iCIÓ</w:t>
      </w:r>
      <w:r>
        <w:t>N</w:t>
      </w:r>
      <w:r w:rsidR="00F616A9">
        <w:t>: volante central</w:t>
      </w:r>
      <w:r w:rsidR="004E1605">
        <w:t xml:space="preserve">/ volante </w:t>
      </w:r>
      <w:r w:rsidR="00FD3021">
        <w:t>de interior excepción</w:t>
      </w:r>
      <w:r w:rsidR="0050361A">
        <w:t>: delantero centro</w:t>
      </w:r>
    </w:p>
    <w:p w14:paraId="26ABB7B9" w14:textId="6029FFAE" w:rsidR="00FD3021" w:rsidRDefault="00FD3021">
      <w:r>
        <w:t xml:space="preserve"> </w:t>
      </w:r>
      <w:r w:rsidR="00CD0DD8">
        <w:t xml:space="preserve">HISTORIAL DEPORTIVO </w:t>
      </w:r>
    </w:p>
    <w:p w14:paraId="03E1E5C9" w14:textId="62F384AD" w:rsidR="00CD0DD8" w:rsidRDefault="00D5531B">
      <w:r>
        <w:t>EXCURSIONISTAS:</w:t>
      </w:r>
      <w:r w:rsidR="00BC17BF">
        <w:t xml:space="preserve"> AÑO:  2015-2016</w:t>
      </w:r>
      <w:r w:rsidR="00635332">
        <w:t xml:space="preserve"> </w:t>
      </w:r>
      <w:r w:rsidR="00992814">
        <w:t xml:space="preserve"> 7ma </w:t>
      </w:r>
      <w:r w:rsidR="00C07D98">
        <w:t>división</w:t>
      </w:r>
      <w:r w:rsidR="00992814">
        <w:t>.</w:t>
      </w:r>
    </w:p>
    <w:p w14:paraId="47487B81" w14:textId="13F4FD2E" w:rsidR="00635332" w:rsidRDefault="000B788B">
      <w:r>
        <w:t xml:space="preserve">PARTIDOS JUGADOS: </w:t>
      </w:r>
      <w:r w:rsidR="00156116">
        <w:t>22 ASISTENCIAS: 7</w:t>
      </w:r>
      <w:r w:rsidR="002B5EF2">
        <w:t>,</w:t>
      </w:r>
      <w:r w:rsidR="00156116">
        <w:t xml:space="preserve"> GOLES: 3</w:t>
      </w:r>
      <w:r w:rsidR="002B5EF2">
        <w:t>,</w:t>
      </w:r>
      <w:r w:rsidR="00156116">
        <w:t xml:space="preserve"> MINUTOS JUGADOS</w:t>
      </w:r>
      <w:r w:rsidR="00F2515F">
        <w:t xml:space="preserve"> </w:t>
      </w:r>
      <w:r w:rsidR="002B5EF2">
        <w:t>1834</w:t>
      </w:r>
      <w:r w:rsidR="00456860">
        <w:t>min</w:t>
      </w:r>
    </w:p>
    <w:p w14:paraId="07B80596" w14:textId="3335D91C" w:rsidR="00BC17BF" w:rsidRDefault="00412A9A">
      <w:r>
        <w:t xml:space="preserve">CA TIGRE: AÑO:  </w:t>
      </w:r>
      <w:r w:rsidR="006419F8">
        <w:t>2017-2019</w:t>
      </w:r>
      <w:r w:rsidR="00873C04">
        <w:t xml:space="preserve">  5ta </w:t>
      </w:r>
      <w:r w:rsidR="00C07D98">
        <w:t xml:space="preserve">división </w:t>
      </w:r>
    </w:p>
    <w:p w14:paraId="52D400AB" w14:textId="48A48F04" w:rsidR="00C07D98" w:rsidRDefault="00C07D98">
      <w:r>
        <w:t xml:space="preserve">PARTIDOS JUGADOS: </w:t>
      </w:r>
      <w:r w:rsidR="009F4DD1">
        <w:t>10, ASISTENCIAS:</w:t>
      </w:r>
      <w:r w:rsidR="002C06B4">
        <w:t xml:space="preserve">3, </w:t>
      </w:r>
      <w:r w:rsidR="00DF73E8">
        <w:t>GOLES</w:t>
      </w:r>
      <w:r w:rsidR="00BC1045">
        <w:t xml:space="preserve"> 4, MINUTOS JUGADOS: </w:t>
      </w:r>
      <w:r w:rsidR="00456860">
        <w:t>326min</w:t>
      </w:r>
    </w:p>
    <w:p w14:paraId="4162EADE" w14:textId="76DDB656" w:rsidR="000F7D09" w:rsidRDefault="000F7D09">
      <w:r>
        <w:t>VIAMONTE FC (TORNEO REGIONAL PAMPEANO) ARGENTINA</w:t>
      </w:r>
      <w:r w:rsidR="00DF73E8">
        <w:t xml:space="preserve"> AÑO:  2022 </w:t>
      </w:r>
      <w:r w:rsidR="007C61F2">
        <w:t xml:space="preserve">1ra </w:t>
      </w:r>
      <w:r w:rsidR="008B03B1">
        <w:t>división</w:t>
      </w:r>
    </w:p>
    <w:p w14:paraId="148BC373" w14:textId="615AC3CC" w:rsidR="008B03B1" w:rsidRDefault="003943D1">
      <w:r>
        <w:t xml:space="preserve">PARTIDOS JUGADOS: </w:t>
      </w:r>
      <w:r w:rsidR="009368A9">
        <w:t>5 , ASISTENCIAS: 2, GOLES: 1 MINUTOS JUGADOS</w:t>
      </w:r>
      <w:r w:rsidR="00715A1F">
        <w:t>: 195min</w:t>
      </w:r>
    </w:p>
    <w:p w14:paraId="5F82A2DD" w14:textId="77B3AC4D" w:rsidR="00715A1F" w:rsidRDefault="00E44A01">
      <w:r>
        <w:t>ATL PALMA DEL RIO (ESPAÑA</w:t>
      </w:r>
      <w:r w:rsidR="00364B18">
        <w:t xml:space="preserve">) AÑO </w:t>
      </w:r>
      <w:r w:rsidR="00FD251C">
        <w:t>2023</w:t>
      </w:r>
    </w:p>
    <w:p w14:paraId="0CCFC660" w14:textId="59BA7D3C" w:rsidR="00FD251C" w:rsidRDefault="00FD251C">
      <w:r>
        <w:t>ECIJA FC</w:t>
      </w:r>
      <w:r w:rsidR="002471E8">
        <w:t xml:space="preserve"> (ESPAÑA)</w:t>
      </w:r>
      <w:r>
        <w:t xml:space="preserve"> AÑO </w:t>
      </w:r>
      <w:r w:rsidR="002471E8">
        <w:t>2024</w:t>
      </w:r>
    </w:p>
    <w:p w14:paraId="45B5F50F" w14:textId="77777777" w:rsidR="00D8717A" w:rsidRDefault="00D8717A"/>
    <w:p w14:paraId="3C0C54E4" w14:textId="339E136B" w:rsidR="00A717FD" w:rsidRDefault="00A717FD"/>
    <w:p w14:paraId="5599BE05" w14:textId="6DA8F79D" w:rsidR="00BC17BF" w:rsidRDefault="00BC17BF">
      <w:r>
        <w:t>CA TIGR</w:t>
      </w:r>
    </w:p>
    <w:p w14:paraId="2FCF420C" w14:textId="77777777" w:rsidR="00D5531B" w:rsidRDefault="00D5531B"/>
    <w:p w14:paraId="5B2250D7" w14:textId="71CF0A2D" w:rsidR="00700961" w:rsidRDefault="00700961">
      <w:pPr>
        <w:pStyle w:val="Listaconvietas"/>
      </w:pPr>
    </w:p>
    <w:sdt>
      <w:sdtPr>
        <w:id w:val="-1341614420"/>
        <w:placeholder>
          <w:docPart w:val="062BF5324B369244BB80DFD7E096A10A"/>
        </w:placeholder>
        <w:temporary/>
        <w:showingPlcHdr/>
      </w:sdtPr>
      <w:sdtEndPr/>
      <w:sdtContent>
        <w:p w14:paraId="4E8422D8" w14:textId="77777777" w:rsidR="00700961" w:rsidRDefault="00700961">
          <w:pPr>
            <w:pStyle w:val="Ttulo2"/>
          </w:pPr>
          <w:r>
            <w:t>Encabezado 2</w:t>
          </w:r>
        </w:p>
      </w:sdtContent>
    </w:sdt>
    <w:p w14:paraId="3E399109" w14:textId="4388FF17" w:rsidR="00700961" w:rsidRDefault="00700961"/>
    <w:sdt>
      <w:sdtPr>
        <w:id w:val="-1534882458"/>
        <w:placeholder>
          <w:docPart w:val="FFEADB5B355FFF459C2F93CA978300BE"/>
        </w:placeholder>
        <w:temporary/>
        <w:showingPlcHdr/>
      </w:sdtPr>
      <w:sdtEndPr/>
      <w:sdtContent>
        <w:p w14:paraId="417DD492" w14:textId="77777777" w:rsidR="00700961" w:rsidRDefault="00700961">
          <w:pPr>
            <w:pStyle w:val="Cita"/>
          </w:pPr>
          <w:r>
            <w:t>“Cita”</w:t>
          </w:r>
        </w:p>
      </w:sdtContent>
    </w:sdt>
    <w:p w14:paraId="1350B7C3" w14:textId="126F6CAC" w:rsidR="00700961" w:rsidRDefault="00700961"/>
    <w:tbl>
      <w:tblPr>
        <w:tblStyle w:val="ReportTable"/>
        <w:tblW w:w="5000" w:type="pct"/>
        <w:tblLook w:val="04A0" w:firstRow="1" w:lastRow="0" w:firstColumn="1" w:lastColumn="0" w:noHBand="0" w:noVBand="1"/>
        <w:tblCaption w:val="Tabla de contenido"/>
      </w:tblPr>
      <w:tblGrid>
        <w:gridCol w:w="3066"/>
        <w:gridCol w:w="3081"/>
        <w:gridCol w:w="3082"/>
      </w:tblGrid>
      <w:tr w:rsidR="004C002F" w14:paraId="50FCBF69" w14:textId="77777777" w:rsidTr="004C0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7" w:type="dxa"/>
          </w:tcPr>
          <w:p w14:paraId="1AA67BB3" w14:textId="77777777" w:rsidR="00700961" w:rsidRDefault="00700961"/>
        </w:tc>
        <w:sdt>
          <w:sdtPr>
            <w:id w:val="-1622375482"/>
            <w:placeholder>
              <w:docPart w:val="4EB908DB1E6AA6439569BA941A17B05E"/>
            </w:placeholder>
            <w:temporary/>
            <w:showingPlcHdr/>
          </w:sdtPr>
          <w:sdtEndPr/>
          <w:sdtContent>
            <w:tc>
              <w:tcPr>
                <w:tcW w:w="3187" w:type="dxa"/>
              </w:tcPr>
              <w:p w14:paraId="7FE43CEB" w14:textId="77777777" w:rsidR="00700961" w:rsidRDefault="00700961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Encabezado de columna</w:t>
                </w:r>
              </w:p>
            </w:tc>
          </w:sdtContent>
        </w:sdt>
        <w:sdt>
          <w:sdtPr>
            <w:id w:val="-1698220457"/>
            <w:placeholder>
              <w:docPart w:val="95E63529388D4349A7A980F3BFCAA365"/>
            </w:placeholder>
            <w:temporary/>
            <w:showingPlcHdr/>
          </w:sdtPr>
          <w:sdtEndPr/>
          <w:sdtContent>
            <w:tc>
              <w:tcPr>
                <w:tcW w:w="3188" w:type="dxa"/>
              </w:tcPr>
              <w:p w14:paraId="7201FABB" w14:textId="77777777" w:rsidR="00700961" w:rsidRDefault="00700961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Encabezado de columna</w:t>
                </w:r>
              </w:p>
            </w:tc>
          </w:sdtContent>
        </w:sdt>
      </w:tr>
      <w:tr w:rsidR="004C002F" w14:paraId="4F8D88B5" w14:textId="77777777" w:rsidTr="004C002F">
        <w:sdt>
          <w:sdtPr>
            <w:id w:val="-426806486"/>
            <w:placeholder>
              <w:docPart w:val="3D5ED32C3950694FA9F183C43C8343B0"/>
            </w:placeholder>
            <w:temporary/>
            <w:showingPlcHdr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187" w:type="dxa"/>
              </w:tcPr>
              <w:p w14:paraId="0B47F325" w14:textId="77777777" w:rsidR="00700961" w:rsidRDefault="00700961">
                <w:r>
                  <w:t>Encabezado de fila</w:t>
                </w:r>
              </w:p>
            </w:tc>
          </w:sdtContent>
        </w:sdt>
        <w:tc>
          <w:tcPr>
            <w:tcW w:w="3187" w:type="dxa"/>
          </w:tcPr>
          <w:p w14:paraId="6247774E" w14:textId="390F3AF0" w:rsidR="00700961" w:rsidRDefault="00700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88" w:type="dxa"/>
          </w:tcPr>
          <w:p w14:paraId="6AB8D342" w14:textId="1605BD19" w:rsidR="00700961" w:rsidRDefault="00700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C002F" w14:paraId="77E6AE13" w14:textId="77777777" w:rsidTr="004C002F">
        <w:sdt>
          <w:sdtPr>
            <w:id w:val="1675531066"/>
            <w:placeholder>
              <w:docPart w:val="49D0D8AF9D570849B4B480EAB1D3870F"/>
            </w:placeholder>
            <w:temporary/>
            <w:showingPlcHdr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187" w:type="dxa"/>
              </w:tcPr>
              <w:p w14:paraId="03C259A8" w14:textId="77777777" w:rsidR="00700961" w:rsidRDefault="00700961">
                <w:r>
                  <w:t>Encabezado de fila</w:t>
                </w:r>
              </w:p>
            </w:tc>
          </w:sdtContent>
        </w:sdt>
        <w:sdt>
          <w:sdtPr>
            <w:id w:val="-1841530532"/>
            <w:placeholder>
              <w:docPart w:val="9BDA88BEC31E194DA0B0FE629632D377"/>
            </w:placeholder>
            <w:temporary/>
            <w:showingPlcHdr/>
          </w:sdtPr>
          <w:sdtEndPr/>
          <w:sdtContent>
            <w:tc>
              <w:tcPr>
                <w:tcW w:w="3187" w:type="dxa"/>
              </w:tcPr>
              <w:p w14:paraId="51F62399" w14:textId="77777777" w:rsidR="00700961" w:rsidRDefault="0070096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Texto</w:t>
                </w:r>
              </w:p>
            </w:tc>
          </w:sdtContent>
        </w:sdt>
        <w:sdt>
          <w:sdtPr>
            <w:id w:val="-800923244"/>
            <w:placeholder>
              <w:docPart w:val="4F0E34FCABFC82459DD4C4B5E2ECA50D"/>
            </w:placeholder>
            <w:temporary/>
            <w:showingPlcHdr/>
          </w:sdtPr>
          <w:sdtEndPr/>
          <w:sdtContent>
            <w:tc>
              <w:tcPr>
                <w:tcW w:w="3188" w:type="dxa"/>
              </w:tcPr>
              <w:p w14:paraId="6AC08CCE" w14:textId="77777777" w:rsidR="00700961" w:rsidRDefault="0070096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123,45</w:t>
                </w:r>
              </w:p>
            </w:tc>
          </w:sdtContent>
        </w:sdt>
      </w:tr>
      <w:tr w:rsidR="004C002F" w14:paraId="22C8E6EB" w14:textId="77777777" w:rsidTr="004C00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7" w:type="dxa"/>
          </w:tcPr>
          <w:p w14:paraId="67B0F6AD" w14:textId="77777777" w:rsidR="00700961" w:rsidRDefault="00700961"/>
        </w:tc>
        <w:tc>
          <w:tcPr>
            <w:tcW w:w="3187" w:type="dxa"/>
          </w:tcPr>
          <w:p w14:paraId="0AF43AB8" w14:textId="77777777" w:rsidR="00700961" w:rsidRDefault="00700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88" w:type="dxa"/>
          </w:tcPr>
          <w:p w14:paraId="567D5F96" w14:textId="77777777" w:rsidR="00700961" w:rsidRDefault="00700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04F8EA7" w14:textId="77777777" w:rsidR="00700961" w:rsidRDefault="00700961"/>
    <w:sectPr w:rsidR="009E3167">
      <w:footerReference w:type="default" r:id="rId8"/>
      <w:pgSz w:w="11907" w:h="16839"/>
      <w:pgMar w:top="1267" w:right="1339" w:bottom="1339" w:left="133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71424" w14:textId="77777777" w:rsidR="00C4348E" w:rsidRDefault="00C4348E">
      <w:pPr>
        <w:spacing w:after="0" w:line="240" w:lineRule="auto"/>
      </w:pPr>
      <w:r>
        <w:separator/>
      </w:r>
    </w:p>
  </w:endnote>
  <w:endnote w:type="continuationSeparator" w:id="0">
    <w:p w14:paraId="5A6E6D84" w14:textId="77777777" w:rsidR="00C4348E" w:rsidRDefault="00C43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5635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0F01C4" w14:textId="77777777" w:rsidR="00700961" w:rsidRDefault="00700961">
        <w:pPr>
          <w:pStyle w:val="Piedepgin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A173C" w14:textId="77777777" w:rsidR="00C4348E" w:rsidRDefault="00C4348E">
      <w:pPr>
        <w:spacing w:after="0" w:line="240" w:lineRule="auto"/>
      </w:pPr>
      <w:r>
        <w:separator/>
      </w:r>
    </w:p>
  </w:footnote>
  <w:footnote w:type="continuationSeparator" w:id="0">
    <w:p w14:paraId="73199262" w14:textId="77777777" w:rsidR="00C4348E" w:rsidRDefault="00C434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0293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270B25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96E9A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1B41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2E4B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3B4E4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6683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A62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C23A14"/>
    <w:lvl w:ilvl="0">
      <w:start w:val="1"/>
      <w:numFmt w:val="decimal"/>
      <w:lvlText w:val="%1."/>
      <w:lvlJc w:val="left"/>
      <w:pPr>
        <w:tabs>
          <w:tab w:val="num" w:pos="749"/>
        </w:tabs>
        <w:ind w:left="749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BD1421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2957834"/>
    <w:multiLevelType w:val="hybridMultilevel"/>
    <w:tmpl w:val="64709B02"/>
    <w:lvl w:ilvl="0" w:tplc="268AEB4A">
      <w:start w:val="1"/>
      <w:numFmt w:val="bullet"/>
      <w:lvlText w:val=""/>
      <w:lvlJc w:val="left"/>
      <w:pPr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06A657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4F6DB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2272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6820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013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96EC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7E0A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6AF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C82C9A"/>
    <w:multiLevelType w:val="hybridMultilevel"/>
    <w:tmpl w:val="63F07864"/>
    <w:lvl w:ilvl="0" w:tplc="F46800F4">
      <w:start w:val="1"/>
      <w:numFmt w:val="bullet"/>
      <w:lvlText w:val=""/>
      <w:lvlJc w:val="left"/>
      <w:pPr>
        <w:tabs>
          <w:tab w:val="num" w:pos="662"/>
        </w:tabs>
        <w:ind w:left="173" w:firstLine="317"/>
      </w:pPr>
      <w:rPr>
        <w:rFonts w:ascii="Symbol" w:hAnsi="Symbol" w:hint="default"/>
      </w:rPr>
    </w:lvl>
    <w:lvl w:ilvl="1" w:tplc="0BECD0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2C06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6E71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4CE1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C000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FA15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96A2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86A25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BC0320"/>
    <w:multiLevelType w:val="hybridMultilevel"/>
    <w:tmpl w:val="DC3C7298"/>
    <w:lvl w:ilvl="0" w:tplc="A6688A20">
      <w:start w:val="1"/>
      <w:numFmt w:val="bullet"/>
      <w:lvlText w:val=""/>
      <w:lvlJc w:val="left"/>
      <w:pPr>
        <w:ind w:left="662" w:hanging="172"/>
      </w:pPr>
      <w:rPr>
        <w:rFonts w:ascii="Symbol" w:hAnsi="Symbol" w:hint="default"/>
        <w:color w:val="000000" w:themeColor="text1"/>
        <w:w w:val="100"/>
      </w:rPr>
    </w:lvl>
    <w:lvl w:ilvl="1" w:tplc="961416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A07E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D8CC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3C41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20F7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E80D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BEFE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5A876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83510"/>
    <w:multiLevelType w:val="hybridMultilevel"/>
    <w:tmpl w:val="BE6E19F6"/>
    <w:lvl w:ilvl="0" w:tplc="52061B06">
      <w:start w:val="1"/>
      <w:numFmt w:val="bullet"/>
      <w:pStyle w:val="Listaconvietas"/>
      <w:lvlText w:val=""/>
      <w:lvlJc w:val="left"/>
      <w:pPr>
        <w:tabs>
          <w:tab w:val="num" w:pos="749"/>
        </w:tabs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3B2C6CB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266B8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B450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01D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3AAC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5827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2D8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F2839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226C1F"/>
    <w:multiLevelType w:val="hybridMultilevel"/>
    <w:tmpl w:val="49ACD974"/>
    <w:lvl w:ilvl="0" w:tplc="6AE44AB8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  <w:color w:val="000000" w:themeColor="text1"/>
        <w:w w:val="100"/>
      </w:rPr>
    </w:lvl>
    <w:lvl w:ilvl="1" w:tplc="D6E247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2AE4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8C71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C04F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8452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B20A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98A6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30F2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01CF9"/>
    <w:multiLevelType w:val="hybridMultilevel"/>
    <w:tmpl w:val="2F4A75D8"/>
    <w:lvl w:ilvl="0" w:tplc="29C27760">
      <w:start w:val="1"/>
      <w:numFmt w:val="decimal"/>
      <w:pStyle w:val="Listaconnmeros"/>
      <w:lvlText w:val="%1."/>
      <w:lvlJc w:val="left"/>
      <w:pPr>
        <w:ind w:left="720" w:hanging="360"/>
      </w:pPr>
    </w:lvl>
    <w:lvl w:ilvl="1" w:tplc="3EDCFD68">
      <w:start w:val="1"/>
      <w:numFmt w:val="lowerLetter"/>
      <w:lvlText w:val="%2."/>
      <w:lvlJc w:val="left"/>
      <w:pPr>
        <w:ind w:left="1440" w:hanging="360"/>
      </w:pPr>
    </w:lvl>
    <w:lvl w:ilvl="2" w:tplc="3AC286DC">
      <w:start w:val="1"/>
      <w:numFmt w:val="lowerRoman"/>
      <w:lvlText w:val="%3."/>
      <w:lvlJc w:val="right"/>
      <w:pPr>
        <w:ind w:left="2160" w:hanging="180"/>
      </w:pPr>
    </w:lvl>
    <w:lvl w:ilvl="3" w:tplc="1C28722C">
      <w:start w:val="1"/>
      <w:numFmt w:val="decimal"/>
      <w:lvlText w:val="%4."/>
      <w:lvlJc w:val="left"/>
      <w:pPr>
        <w:ind w:left="2880" w:hanging="360"/>
      </w:pPr>
    </w:lvl>
    <w:lvl w:ilvl="4" w:tplc="9020C68C" w:tentative="1">
      <w:start w:val="1"/>
      <w:numFmt w:val="lowerLetter"/>
      <w:lvlText w:val="%5."/>
      <w:lvlJc w:val="left"/>
      <w:pPr>
        <w:ind w:left="3600" w:hanging="360"/>
      </w:pPr>
    </w:lvl>
    <w:lvl w:ilvl="5" w:tplc="74C66F78" w:tentative="1">
      <w:start w:val="1"/>
      <w:numFmt w:val="lowerRoman"/>
      <w:lvlText w:val="%6."/>
      <w:lvlJc w:val="right"/>
      <w:pPr>
        <w:ind w:left="4320" w:hanging="180"/>
      </w:pPr>
    </w:lvl>
    <w:lvl w:ilvl="6" w:tplc="D3F8577E" w:tentative="1">
      <w:start w:val="1"/>
      <w:numFmt w:val="decimal"/>
      <w:lvlText w:val="%7."/>
      <w:lvlJc w:val="left"/>
      <w:pPr>
        <w:ind w:left="5040" w:hanging="360"/>
      </w:pPr>
    </w:lvl>
    <w:lvl w:ilvl="7" w:tplc="002255BE" w:tentative="1">
      <w:start w:val="1"/>
      <w:numFmt w:val="lowerLetter"/>
      <w:lvlText w:val="%8."/>
      <w:lvlJc w:val="left"/>
      <w:pPr>
        <w:ind w:left="5760" w:hanging="360"/>
      </w:pPr>
    </w:lvl>
    <w:lvl w:ilvl="8" w:tplc="C64CC45A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522221">
    <w:abstractNumId w:val="9"/>
  </w:num>
  <w:num w:numId="2" w16cid:durableId="1012338800">
    <w:abstractNumId w:val="11"/>
  </w:num>
  <w:num w:numId="3" w16cid:durableId="260458463">
    <w:abstractNumId w:val="14"/>
  </w:num>
  <w:num w:numId="4" w16cid:durableId="1749225212">
    <w:abstractNumId w:val="12"/>
  </w:num>
  <w:num w:numId="5" w16cid:durableId="1473323936">
    <w:abstractNumId w:val="10"/>
  </w:num>
  <w:num w:numId="6" w16cid:durableId="1449006886">
    <w:abstractNumId w:val="7"/>
  </w:num>
  <w:num w:numId="7" w16cid:durableId="763303381">
    <w:abstractNumId w:val="6"/>
  </w:num>
  <w:num w:numId="8" w16cid:durableId="146215096">
    <w:abstractNumId w:val="5"/>
  </w:num>
  <w:num w:numId="9" w16cid:durableId="1767310956">
    <w:abstractNumId w:val="4"/>
  </w:num>
  <w:num w:numId="10" w16cid:durableId="219631302">
    <w:abstractNumId w:val="8"/>
  </w:num>
  <w:num w:numId="11" w16cid:durableId="208420661">
    <w:abstractNumId w:val="3"/>
  </w:num>
  <w:num w:numId="12" w16cid:durableId="857737735">
    <w:abstractNumId w:val="2"/>
  </w:num>
  <w:num w:numId="13" w16cid:durableId="91245393">
    <w:abstractNumId w:val="1"/>
  </w:num>
  <w:num w:numId="14" w16cid:durableId="1661688916">
    <w:abstractNumId w:val="0"/>
  </w:num>
  <w:num w:numId="15" w16cid:durableId="682249335">
    <w:abstractNumId w:val="13"/>
  </w:num>
  <w:num w:numId="16" w16cid:durableId="9659649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48E"/>
    <w:rsid w:val="00031347"/>
    <w:rsid w:val="000422F3"/>
    <w:rsid w:val="000B788B"/>
    <w:rsid w:val="000F7D09"/>
    <w:rsid w:val="00156116"/>
    <w:rsid w:val="001C186A"/>
    <w:rsid w:val="001E1B67"/>
    <w:rsid w:val="00210D73"/>
    <w:rsid w:val="00226A53"/>
    <w:rsid w:val="002471E8"/>
    <w:rsid w:val="002B5EF2"/>
    <w:rsid w:val="002C06B4"/>
    <w:rsid w:val="00364B18"/>
    <w:rsid w:val="003943D1"/>
    <w:rsid w:val="003B6139"/>
    <w:rsid w:val="00412A9A"/>
    <w:rsid w:val="00456860"/>
    <w:rsid w:val="00472162"/>
    <w:rsid w:val="004C002F"/>
    <w:rsid w:val="004E1605"/>
    <w:rsid w:val="0050361A"/>
    <w:rsid w:val="0054180E"/>
    <w:rsid w:val="00552869"/>
    <w:rsid w:val="006306C5"/>
    <w:rsid w:val="00635332"/>
    <w:rsid w:val="006419F8"/>
    <w:rsid w:val="00700961"/>
    <w:rsid w:val="00715A1F"/>
    <w:rsid w:val="007C61F2"/>
    <w:rsid w:val="00814479"/>
    <w:rsid w:val="00873C04"/>
    <w:rsid w:val="008B03B1"/>
    <w:rsid w:val="009368A9"/>
    <w:rsid w:val="00992814"/>
    <w:rsid w:val="009F4DD1"/>
    <w:rsid w:val="00A717FD"/>
    <w:rsid w:val="00AA3F72"/>
    <w:rsid w:val="00B42E30"/>
    <w:rsid w:val="00BC1045"/>
    <w:rsid w:val="00BC17BF"/>
    <w:rsid w:val="00C07D98"/>
    <w:rsid w:val="00C4348E"/>
    <w:rsid w:val="00CD0DD8"/>
    <w:rsid w:val="00D5531B"/>
    <w:rsid w:val="00D86E07"/>
    <w:rsid w:val="00D8717A"/>
    <w:rsid w:val="00DF73E8"/>
    <w:rsid w:val="00E44A01"/>
    <w:rsid w:val="00F2515F"/>
    <w:rsid w:val="00F616A9"/>
    <w:rsid w:val="00FC6623"/>
    <w:rsid w:val="00FD251C"/>
    <w:rsid w:val="00FD3021"/>
    <w:rsid w:val="00FE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7B8E9"/>
  <w15:docId w15:val="{E2730B03-CCFD-B448-AF3D-C38F09BE7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after="24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DA8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line="240" w:lineRule="auto"/>
      <w:contextualSpacing/>
      <w:outlineLvl w:val="0"/>
    </w:pPr>
    <w:rPr>
      <w:rFonts w:asciiTheme="majorHAnsi" w:eastAsiaTheme="majorEastAsia" w:hAnsiTheme="majorHAnsi" w:cstheme="majorBidi"/>
      <w:sz w:val="4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0" w:line="240" w:lineRule="auto"/>
      <w:outlineLvl w:val="1"/>
    </w:pPr>
    <w:rPr>
      <w:rFonts w:asciiTheme="majorHAnsi" w:eastAsiaTheme="majorEastAsia" w:hAnsiTheme="majorHAnsi" w:cstheme="majorBidi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0" w:line="240" w:lineRule="auto"/>
      <w:outlineLvl w:val="2"/>
    </w:pPr>
    <w:rPr>
      <w:rFonts w:asciiTheme="majorHAnsi" w:eastAsiaTheme="majorEastAsia" w:hAnsiTheme="majorHAnsi" w:cstheme="majorBidi"/>
      <w:sz w:val="3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0" w:line="240" w:lineRule="auto"/>
      <w:outlineLvl w:val="3"/>
    </w:pPr>
    <w:rPr>
      <w:rFonts w:asciiTheme="majorHAnsi" w:eastAsiaTheme="majorEastAsia" w:hAnsiTheme="majorHAnsi" w:cstheme="majorBidi"/>
      <w:i/>
      <w:iCs/>
      <w:sz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95959" w:themeColor="text1" w:themeTint="A6"/>
      <w:sz w:val="3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color w:val="595959" w:themeColor="text1" w:themeTint="A6"/>
      <w:sz w:val="3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0" w:line="240" w:lineRule="auto"/>
      <w:contextualSpacing/>
      <w:outlineLvl w:val="6"/>
    </w:pPr>
    <w:rPr>
      <w:rFonts w:asciiTheme="majorHAnsi" w:eastAsiaTheme="majorEastAsia" w:hAnsiTheme="majorHAnsi" w:cstheme="majorBidi"/>
      <w:iCs/>
      <w:color w:val="595959" w:themeColor="text1" w:themeTint="A6"/>
      <w:sz w:val="3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400" w:line="240" w:lineRule="auto"/>
      <w:contextualSpacing/>
      <w:outlineLvl w:val="7"/>
    </w:pPr>
    <w:rPr>
      <w:rFonts w:asciiTheme="majorHAnsi" w:eastAsiaTheme="majorEastAsia" w:hAnsiTheme="majorHAnsi" w:cstheme="majorBidi"/>
      <w:i/>
      <w:color w:val="595959" w:themeColor="text1" w:themeTint="A6"/>
      <w:sz w:val="30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40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95959" w:themeColor="text1" w:themeTint="A6"/>
      <w:sz w:val="26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numPr>
        <w:ilvl w:val="1"/>
      </w:numPr>
      <w:spacing w:after="300" w:line="240" w:lineRule="auto"/>
      <w:contextualSpacing/>
    </w:pPr>
    <w:rPr>
      <w:rFonts w:eastAsiaTheme="minorEastAsia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Pr>
      <w:rFonts w:eastAsiaTheme="minorEastAsia"/>
      <w:sz w:val="32"/>
    </w:rPr>
  </w:style>
  <w:style w:type="paragraph" w:styleId="Ttulo">
    <w:name w:val="Title"/>
    <w:basedOn w:val="Normal"/>
    <w:link w:val="TtuloCar"/>
    <w:uiPriority w:val="1"/>
    <w:qFormat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sz w:val="42"/>
      <w:szCs w:val="32"/>
    </w:rPr>
  </w:style>
  <w:style w:type="paragraph" w:styleId="Listaconnmeros">
    <w:name w:val="List Number"/>
    <w:basedOn w:val="Normal"/>
    <w:uiPriority w:val="13"/>
    <w:qFormat/>
    <w:pPr>
      <w:numPr>
        <w:numId w:val="16"/>
      </w:numPr>
    </w:p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pPr>
      <w:spacing w:before="240"/>
      <w:ind w:left="490" w:right="490"/>
      <w:contextualSpacing/>
    </w:pPr>
    <w:rPr>
      <w:i/>
      <w:iCs/>
      <w:sz w:val="30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240"/>
      <w:ind w:left="490" w:right="49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Listaconvietas">
    <w:name w:val="List Bullet"/>
    <w:basedOn w:val="Normal"/>
    <w:uiPriority w:val="12"/>
    <w:qFormat/>
    <w:pPr>
      <w:numPr>
        <w:numId w:val="15"/>
      </w:numPr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or">
    <w:name w:val="Autor"/>
    <w:basedOn w:val="Normal"/>
    <w:uiPriority w:val="3"/>
    <w:qFormat/>
    <w:pPr>
      <w:pBdr>
        <w:bottom w:val="single" w:sz="8" w:space="17" w:color="000000" w:themeColor="text1"/>
      </w:pBdr>
      <w:spacing w:after="640" w:line="240" w:lineRule="auto"/>
      <w:contextualSpacing/>
    </w:p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b/>
      <w:color w:val="595959" w:themeColor="text1" w:themeTint="A6"/>
      <w:sz w:val="30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b/>
      <w:i/>
      <w:color w:val="595959" w:themeColor="text1" w:themeTint="A6"/>
      <w:sz w:val="3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Cs/>
      <w:color w:val="595959" w:themeColor="text1" w:themeTint="A6"/>
      <w:sz w:val="3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i/>
      <w:color w:val="595959" w:themeColor="text1" w:themeTint="A6"/>
      <w:sz w:val="30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b/>
      <w:iCs/>
      <w:color w:val="595959" w:themeColor="text1" w:themeTint="A6"/>
      <w:sz w:val="26"/>
      <w:szCs w:val="21"/>
    </w:rPr>
  </w:style>
  <w:style w:type="character" w:styleId="nfasissutil">
    <w:name w:val="Subtle Emphasis"/>
    <w:basedOn w:val="Fuentedeprrafopredeter"/>
    <w:uiPriority w:val="19"/>
    <w:semiHidden/>
    <w:unhideWhenUsed/>
    <w:qFormat/>
    <w:rPr>
      <w:i/>
      <w:iCs/>
      <w:color w:val="000000" w:themeColor="text1"/>
    </w:rPr>
  </w:style>
  <w:style w:type="character" w:styleId="nfasis">
    <w:name w:val="Emphasis"/>
    <w:basedOn w:val="Fuentedeprrafopredeter"/>
    <w:uiPriority w:val="20"/>
    <w:semiHidden/>
    <w:unhideWhenUsed/>
    <w:qFormat/>
    <w:rPr>
      <w:b/>
      <w:i/>
      <w:iCs/>
    </w:rPr>
  </w:style>
  <w:style w:type="character" w:styleId="nfasisintenso">
    <w:name w:val="Intense Emphasis"/>
    <w:basedOn w:val="Fuentedeprrafopredeter"/>
    <w:uiPriority w:val="21"/>
    <w:semiHidden/>
    <w:unhideWhenUsed/>
    <w:qFormat/>
    <w:rPr>
      <w:b/>
      <w:iCs/>
      <w:caps/>
      <w:smallCaps w:val="0"/>
      <w:color w:val="000000" w:themeColor="text1"/>
    </w:rPr>
  </w:style>
  <w:style w:type="character" w:styleId="Referenciasutil">
    <w:name w:val="Subtle Reference"/>
    <w:basedOn w:val="Fuentedeprrafopredeter"/>
    <w:uiPriority w:val="31"/>
    <w:semiHidden/>
    <w:unhideWhenUsed/>
    <w:qFormat/>
    <w:rPr>
      <w:caps/>
      <w:smallCaps w:val="0"/>
      <w:color w:val="000000" w:themeColor="text1"/>
    </w:rPr>
  </w:style>
  <w:style w:type="character" w:styleId="Referenciaintensa">
    <w:name w:val="Intense Reference"/>
    <w:basedOn w:val="Fuentedeprrafopredeter"/>
    <w:uiPriority w:val="32"/>
    <w:semiHidden/>
    <w:unhideWhenUsed/>
    <w:qFormat/>
    <w:rPr>
      <w:b/>
      <w:bCs/>
      <w:i/>
      <w:caps/>
      <w:smallCaps w:val="0"/>
      <w:color w:val="000000" w:themeColor="text1"/>
      <w:spacing w:val="0"/>
    </w:rPr>
  </w:style>
  <w:style w:type="character" w:styleId="Ttulodellibro">
    <w:name w:val="Book Title"/>
    <w:basedOn w:val="Fuentedeprrafopredeter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qFormat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table" w:customStyle="1" w:styleId="ReportTable">
    <w:name w:val="Report Table"/>
    <w:basedOn w:val="Tablanormal"/>
    <w:uiPriority w:val="99"/>
    <w:pPr>
      <w:spacing w:after="0" w:line="240" w:lineRule="auto"/>
      <w:ind w:left="374"/>
    </w:pPr>
    <w:tblPr>
      <w:tblBorders>
        <w:bottom w:val="single" w:sz="8" w:space="0" w:color="000000" w:themeColor="text1"/>
        <w:insideH w:val="single" w:sz="8" w:space="0" w:color="000000" w:themeColor="text1"/>
      </w:tblBorders>
      <w:tblCellMar>
        <w:top w:w="216" w:type="dxa"/>
        <w:left w:w="0" w:type="dxa"/>
        <w:bottom w:w="216" w:type="dxa"/>
        <w:right w:w="0" w:type="dxa"/>
      </w:tblCellMar>
    </w:tblPr>
    <w:tblStylePr w:type="firstRow">
      <w:rPr>
        <w:sz w:val="30"/>
      </w:rPr>
      <w:tblPr/>
      <w:trPr>
        <w:tblHeader/>
      </w:trPr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ind w:leftChars="0" w:left="0" w:rightChars="0" w:right="374"/>
        <w:jc w:val="right"/>
      </w:pPr>
      <w:rPr>
        <w:b/>
        <w:i w:val="0"/>
      </w:rPr>
    </w:tblStylePr>
  </w:style>
  <w:style w:type="character" w:customStyle="1" w:styleId="CitadestacadaCar">
    <w:name w:val="Cita destacada Car"/>
    <w:basedOn w:val="Fuentedeprrafopredeter"/>
    <w:link w:val="Citadestacada"/>
    <w:uiPriority w:val="30"/>
    <w:semiHidden/>
    <w:rPr>
      <w:i/>
      <w:iCs/>
      <w:sz w:val="3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sz w:val="36"/>
      <w:szCs w:val="26"/>
    </w:rPr>
  </w:style>
  <w:style w:type="paragraph" w:styleId="Encabezado">
    <w:name w:val="header"/>
    <w:basedOn w:val="Normal"/>
    <w:link w:val="EncabezadoCar"/>
    <w:uiPriority w:val="99"/>
    <w:qFormat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sz w:val="30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tmp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glossaryDocument" Target="glossary/document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CDFD08DC-2967-3E45-B709-0B43AC7CF936%7dtf50002040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2BF5324B369244BB80DFD7E096A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ACA7D-DBF5-4041-84C4-1D41FCEEB127}"/>
      </w:docPartPr>
      <w:docPartBody>
        <w:p w:rsidR="006E603F" w:rsidRDefault="006E603F">
          <w:pPr>
            <w:pStyle w:val="062BF5324B369244BB80DFD7E096A10A"/>
          </w:pPr>
          <w:r>
            <w:t>Encabezado 2</w:t>
          </w:r>
        </w:p>
      </w:docPartBody>
    </w:docPart>
    <w:docPart>
      <w:docPartPr>
        <w:name w:val="FFEADB5B355FFF459C2F93CA978300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D94D6B-AE10-B64D-8FE9-1E9AA2960A74}"/>
      </w:docPartPr>
      <w:docPartBody>
        <w:p w:rsidR="006E603F" w:rsidRDefault="006E603F">
          <w:pPr>
            <w:pStyle w:val="FFEADB5B355FFF459C2F93CA978300BE"/>
          </w:pPr>
          <w:r>
            <w:t>“Cita”</w:t>
          </w:r>
        </w:p>
      </w:docPartBody>
    </w:docPart>
    <w:docPart>
      <w:docPartPr>
        <w:name w:val="4EB908DB1E6AA6439569BA941A17B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AD5242-AD06-5F4A-9DCF-3C505AC5792E}"/>
      </w:docPartPr>
      <w:docPartBody>
        <w:p w:rsidR="006E603F" w:rsidRDefault="006E603F">
          <w:pPr>
            <w:pStyle w:val="4EB908DB1E6AA6439569BA941A17B05E"/>
          </w:pPr>
          <w:r>
            <w:t>Encabezado de columna</w:t>
          </w:r>
        </w:p>
      </w:docPartBody>
    </w:docPart>
    <w:docPart>
      <w:docPartPr>
        <w:name w:val="95E63529388D4349A7A980F3BFCAA3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EA5511-AD9C-7244-9B5B-0384AF27BAD0}"/>
      </w:docPartPr>
      <w:docPartBody>
        <w:p w:rsidR="006E603F" w:rsidRDefault="006E603F">
          <w:pPr>
            <w:pStyle w:val="95E63529388D4349A7A980F3BFCAA365"/>
          </w:pPr>
          <w:r>
            <w:t>Encabezado de columna</w:t>
          </w:r>
        </w:p>
      </w:docPartBody>
    </w:docPart>
    <w:docPart>
      <w:docPartPr>
        <w:name w:val="3D5ED32C3950694FA9F183C43C834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3125A-E29D-2545-B3EE-3CA169B05C44}"/>
      </w:docPartPr>
      <w:docPartBody>
        <w:p w:rsidR="006E603F" w:rsidRDefault="006E603F">
          <w:pPr>
            <w:pStyle w:val="3D5ED32C3950694FA9F183C43C8343B0"/>
          </w:pPr>
          <w:r>
            <w:t>Encabezado de fila</w:t>
          </w:r>
        </w:p>
      </w:docPartBody>
    </w:docPart>
    <w:docPart>
      <w:docPartPr>
        <w:name w:val="49D0D8AF9D570849B4B480EAB1D387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E6296-0172-634E-9F59-AF1CD05A53E6}"/>
      </w:docPartPr>
      <w:docPartBody>
        <w:p w:rsidR="006E603F" w:rsidRDefault="006E603F">
          <w:pPr>
            <w:pStyle w:val="49D0D8AF9D570849B4B480EAB1D3870F"/>
          </w:pPr>
          <w:r>
            <w:t>Encabezado de fila</w:t>
          </w:r>
        </w:p>
      </w:docPartBody>
    </w:docPart>
    <w:docPart>
      <w:docPartPr>
        <w:name w:val="9BDA88BEC31E194DA0B0FE629632D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F15526-01C2-C245-B8F1-EBAA7A37D7DB}"/>
      </w:docPartPr>
      <w:docPartBody>
        <w:p w:rsidR="006E603F" w:rsidRDefault="006E603F">
          <w:pPr>
            <w:pStyle w:val="9BDA88BEC31E194DA0B0FE629632D377"/>
          </w:pPr>
          <w:r>
            <w:t>Texto</w:t>
          </w:r>
        </w:p>
      </w:docPartBody>
    </w:docPart>
    <w:docPart>
      <w:docPartPr>
        <w:name w:val="4F0E34FCABFC82459DD4C4B5E2ECA5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D711D-379C-3642-AF47-36CD9B8F4CB7}"/>
      </w:docPartPr>
      <w:docPartBody>
        <w:p w:rsidR="006E603F" w:rsidRDefault="006E603F">
          <w:pPr>
            <w:pStyle w:val="4F0E34FCABFC82459DD4C4B5E2ECA50D"/>
          </w:pPr>
          <w:r>
            <w:t>123,45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83510"/>
    <w:multiLevelType w:val="hybridMultilevel"/>
    <w:tmpl w:val="BE6E19F6"/>
    <w:lvl w:ilvl="0" w:tplc="F6605124">
      <w:start w:val="1"/>
      <w:numFmt w:val="bullet"/>
      <w:pStyle w:val="Listaconvietas"/>
      <w:lvlText w:val=""/>
      <w:lvlJc w:val="left"/>
      <w:pPr>
        <w:tabs>
          <w:tab w:val="num" w:pos="749"/>
        </w:tabs>
        <w:ind w:left="749" w:hanging="259"/>
      </w:pPr>
      <w:rPr>
        <w:rFonts w:ascii="Symbol" w:hAnsi="Symbol" w:hint="default"/>
        <w:color w:val="000000" w:themeColor="text1"/>
        <w:w w:val="100"/>
      </w:rPr>
    </w:lvl>
    <w:lvl w:ilvl="1" w:tplc="668451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7EBD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E7D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22DB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5B06F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2C4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5A1D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8A09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76282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3F"/>
    <w:rsid w:val="00552869"/>
    <w:rsid w:val="006E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2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CDC61CFD986D247852E4CF992419C5B">
    <w:name w:val="8CDC61CFD986D247852E4CF992419C5B"/>
  </w:style>
  <w:style w:type="paragraph" w:customStyle="1" w:styleId="4FA96285C8B88F4DAFC7332218D8509E">
    <w:name w:val="4FA96285C8B88F4DAFC7332218D8509E"/>
  </w:style>
  <w:style w:type="paragraph" w:customStyle="1" w:styleId="E22B8FE80A9B4A4EBB44A96A9839400A">
    <w:name w:val="E22B8FE80A9B4A4EBB44A96A9839400A"/>
  </w:style>
  <w:style w:type="paragraph" w:customStyle="1" w:styleId="614135581587C14C80255119435C61BA">
    <w:name w:val="614135581587C14C80255119435C61BA"/>
  </w:style>
  <w:style w:type="paragraph" w:customStyle="1" w:styleId="91C7A2AF8CDEFE4886F46DC5D3EAFCAA">
    <w:name w:val="91C7A2AF8CDEFE4886F46DC5D3EAFCAA"/>
  </w:style>
  <w:style w:type="paragraph" w:styleId="Listaconvietas">
    <w:name w:val="List Bullet"/>
    <w:basedOn w:val="Normal"/>
    <w:uiPriority w:val="12"/>
    <w:qFormat/>
    <w:pPr>
      <w:numPr>
        <w:numId w:val="1"/>
      </w:numPr>
      <w:spacing w:after="240" w:line="312" w:lineRule="auto"/>
    </w:pPr>
    <w:rPr>
      <w:rFonts w:eastAsiaTheme="minorHAnsi"/>
      <w:color w:val="000000" w:themeColor="text1"/>
      <w:kern w:val="0"/>
      <w:lang w:val="es-ES" w:eastAsia="ja-JP"/>
      <w14:ligatures w14:val="none"/>
    </w:rPr>
  </w:style>
  <w:style w:type="paragraph" w:customStyle="1" w:styleId="D3F0F925B76D5848A10DCAA08D01D536">
    <w:name w:val="D3F0F925B76D5848A10DCAA08D01D536"/>
  </w:style>
  <w:style w:type="paragraph" w:customStyle="1" w:styleId="062BF5324B369244BB80DFD7E096A10A">
    <w:name w:val="062BF5324B369244BB80DFD7E096A10A"/>
  </w:style>
  <w:style w:type="paragraph" w:customStyle="1" w:styleId="01F91079BFCBF24F8FD04D32915196E0">
    <w:name w:val="01F91079BFCBF24F8FD04D32915196E0"/>
  </w:style>
  <w:style w:type="paragraph" w:customStyle="1" w:styleId="FFEADB5B355FFF459C2F93CA978300BE">
    <w:name w:val="FFEADB5B355FFF459C2F93CA978300BE"/>
  </w:style>
  <w:style w:type="paragraph" w:customStyle="1" w:styleId="5C8895D88EAF2B4A94EB4B57128F1E43">
    <w:name w:val="5C8895D88EAF2B4A94EB4B57128F1E43"/>
  </w:style>
  <w:style w:type="paragraph" w:customStyle="1" w:styleId="4EB908DB1E6AA6439569BA941A17B05E">
    <w:name w:val="4EB908DB1E6AA6439569BA941A17B05E"/>
  </w:style>
  <w:style w:type="paragraph" w:customStyle="1" w:styleId="95E63529388D4349A7A980F3BFCAA365">
    <w:name w:val="95E63529388D4349A7A980F3BFCAA365"/>
  </w:style>
  <w:style w:type="paragraph" w:customStyle="1" w:styleId="3D5ED32C3950694FA9F183C43C8343B0">
    <w:name w:val="3D5ED32C3950694FA9F183C43C8343B0"/>
  </w:style>
  <w:style w:type="paragraph" w:customStyle="1" w:styleId="B16C6964114337429A5CF74AB699A01F">
    <w:name w:val="B16C6964114337429A5CF74AB699A01F"/>
  </w:style>
  <w:style w:type="paragraph" w:customStyle="1" w:styleId="0CE8F0DC06A0A8478E6F7A421097CD29">
    <w:name w:val="0CE8F0DC06A0A8478E6F7A421097CD29"/>
  </w:style>
  <w:style w:type="paragraph" w:customStyle="1" w:styleId="49D0D8AF9D570849B4B480EAB1D3870F">
    <w:name w:val="49D0D8AF9D570849B4B480EAB1D3870F"/>
  </w:style>
  <w:style w:type="paragraph" w:customStyle="1" w:styleId="9BDA88BEC31E194DA0B0FE629632D377">
    <w:name w:val="9BDA88BEC31E194DA0B0FE629632D377"/>
  </w:style>
  <w:style w:type="paragraph" w:customStyle="1" w:styleId="4F0E34FCABFC82459DD4C4B5E2ECA50D">
    <w:name w:val="4F0E34FCABFC82459DD4C4B5E2ECA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43">
      <a:dk1>
        <a:sysClr val="windowText" lastClr="000000"/>
      </a:dk1>
      <a:lt1>
        <a:sysClr val="window" lastClr="FFFFFF"/>
      </a:lt1>
      <a:dk2>
        <a:srgbClr val="151E1F"/>
      </a:dk2>
      <a:lt2>
        <a:srgbClr val="F1F4F4"/>
      </a:lt2>
      <a:accent1>
        <a:srgbClr val="53777A"/>
      </a:accent1>
      <a:accent2>
        <a:srgbClr val="542437"/>
      </a:accent2>
      <a:accent3>
        <a:srgbClr val="C02942"/>
      </a:accent3>
      <a:accent4>
        <a:srgbClr val="D95B43"/>
      </a:accent4>
      <a:accent5>
        <a:srgbClr val="B09169"/>
      </a:accent5>
      <a:accent6>
        <a:srgbClr val="ECD078"/>
      </a:accent6>
      <a:hlink>
        <a:srgbClr val="5E9EA1"/>
      </a:hlink>
      <a:folHlink>
        <a:srgbClr val="7A4561"/>
      </a:folHlink>
    </a:clrScheme>
    <a:fontScheme name="Style Set 9">
      <a:maj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{CDFD08DC-2967-3E45-B709-0B43AC7CF936}tf50002040.dotx</Template>
  <TotalTime>30</TotalTime>
  <Pages>2</Pages>
  <Words>125</Words>
  <Characters>691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thomas_delbajo@hotmail.es</dc:creator>
  <cp:keywords/>
  <dc:description/>
  <cp:lastModifiedBy>thomas_delbajo@hotmail.es</cp:lastModifiedBy>
  <cp:revision>53</cp:revision>
  <dcterms:created xsi:type="dcterms:W3CDTF">2025-05-13T14:57:00Z</dcterms:created>
  <dcterms:modified xsi:type="dcterms:W3CDTF">2025-05-13T15:27:00Z</dcterms:modified>
</cp:coreProperties>
</file>