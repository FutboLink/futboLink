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4829"/>
        <w:gridCol w:w="4197"/>
      </w:tblGrid>
      <w:tr w:rsidR="00D92B95" w:rsidTr="006C08A0">
        <w:tc>
          <w:tcPr>
            <w:tcW w:w="5013" w:type="dxa"/>
            <w:vAlign w:val="bottom"/>
          </w:tcPr>
          <w:p w:rsidR="00C84833" w:rsidRPr="000F1A35" w:rsidRDefault="00F247C1" w:rsidP="00B23BDF">
            <w:pPr>
              <w:pStyle w:val="Ttulo"/>
              <w:rPr>
                <w:sz w:val="40"/>
                <w:szCs w:val="40"/>
              </w:rPr>
            </w:pPr>
            <w:sdt>
              <w:sdtPr>
                <w:rPr>
                  <w:sz w:val="40"/>
                  <w:szCs w:val="40"/>
                </w:rPr>
                <w:alias w:val="Escriba su nombre:"/>
                <w:tag w:val="Escriba su nombre:"/>
                <w:id w:val="1306818671"/>
                <w:placeholder>
                  <w:docPart w:val="36DA06B386D74C4D9310327849C21305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B23BDF" w:rsidRPr="000F1A35">
                  <w:rPr>
                    <w:sz w:val="40"/>
                    <w:szCs w:val="40"/>
                  </w:rPr>
                  <w:t>Gerardo</w:t>
                </w:r>
              </w:sdtContent>
            </w:sdt>
            <w:r w:rsidR="00D92B95" w:rsidRPr="000F1A35">
              <w:rPr>
                <w:sz w:val="40"/>
                <w:szCs w:val="40"/>
                <w:lang w:bidi="es-ES"/>
              </w:rPr>
              <w:br/>
            </w:r>
            <w:sdt>
              <w:sdtPr>
                <w:rPr>
                  <w:sz w:val="40"/>
                  <w:szCs w:val="40"/>
                </w:rPr>
                <w:alias w:val="Escriba sus apellidos:"/>
                <w:tag w:val="Escriba sus apellidos:"/>
                <w:id w:val="-1656595288"/>
                <w:placeholder>
                  <w:docPart w:val="9470F4C1E2AC4263BAF06E94A10F2D40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B23BDF" w:rsidRPr="000F1A35">
                  <w:rPr>
                    <w:sz w:val="40"/>
                    <w:szCs w:val="40"/>
                  </w:rPr>
                  <w:t>Ferrero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aconcuadrcula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la de información de contacto"/>
            </w:tblPr>
            <w:tblGrid>
              <w:gridCol w:w="3791"/>
              <w:gridCol w:w="406"/>
            </w:tblGrid>
            <w:tr w:rsidR="00932D92" w:rsidRPr="009D0878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4E2970" w:rsidRPr="009D0878" w:rsidRDefault="004E2970" w:rsidP="00B23BDF">
                  <w:pPr>
                    <w:pStyle w:val="Informacindecontacto"/>
                  </w:pPr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os"/>
                  </w:pPr>
                </w:p>
              </w:tc>
            </w:tr>
            <w:tr w:rsidR="00932D92" w:rsidRPr="009D0878" w:rsidTr="00972024">
              <w:sdt>
                <w:sdtPr>
                  <w:rPr>
                    <w:b/>
                  </w:rPr>
                  <w:alias w:val="Escriba el teléfono:"/>
                  <w:tag w:val="Escriba el teléfono:"/>
                  <w:id w:val="-1849400302"/>
                  <w:placeholder>
                    <w:docPart w:val="AB7BB4E10E9C45A0AA3FD7D4195FFB15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:rsidR="00932D92" w:rsidRPr="009D0878" w:rsidRDefault="00B23BDF" w:rsidP="00B23BDF">
                      <w:pPr>
                        <w:pStyle w:val="Informacindecontacto"/>
                      </w:pPr>
                      <w:r w:rsidRPr="00B7633D">
                        <w:rPr>
                          <w:b/>
                        </w:rPr>
                        <w:t>02932-15403030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os"/>
                  </w:pPr>
                  <w:r w:rsidRPr="009D0878">
                    <w:rPr>
                      <w:noProof/>
                      <w:lang w:val="es-AR" w:eastAsia="es-AR"/>
                    </w:rPr>
                    <mc:AlternateContent>
                      <mc:Choice Requires="wps">
                        <w:drawing>
                          <wp:inline distT="0" distB="0" distL="0" distR="0" wp14:anchorId="3D56EB25" wp14:editId="4A87B9DD">
                            <wp:extent cx="109728" cy="109728"/>
                            <wp:effectExtent l="0" t="0" r="5080" b="5080"/>
                            <wp:docPr id="31" name="Icono de teléfono" descr="Icono de teléfon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B022EC0" id="Icono de teléfono" o:spid="_x0000_s1026" alt="Icono de teléfono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972024">
              <w:sdt>
                <w:sdtPr>
                  <w:rPr>
                    <w:b/>
                  </w:rPr>
                  <w:alias w:val="Escriba el correo electrónico:"/>
                  <w:tag w:val="Escriba el correo electrónico:"/>
                  <w:id w:val="-675184368"/>
                  <w:placeholder>
                    <w:docPart w:val="20CEA1EBD6F24C12AAF20532470C6BA8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:rsidR="00932D92" w:rsidRPr="009D0878" w:rsidRDefault="00B23BDF" w:rsidP="00B23BDF">
                      <w:pPr>
                        <w:pStyle w:val="Informacindecontacto"/>
                      </w:pPr>
                      <w:r w:rsidRPr="00B7633D">
                        <w:rPr>
                          <w:b/>
                        </w:rPr>
                        <w:t>gerardoarielferrero@gmail.com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7307A3" w:rsidP="00932D92">
                  <w:pPr>
                    <w:pStyle w:val="Iconos"/>
                  </w:pPr>
                  <w:r>
                    <w:rPr>
                      <w:noProof/>
                      <w:lang w:val="es-AR" w:eastAsia="es-AR"/>
                    </w:rPr>
                    <mc:AlternateContent>
                      <mc:Choice Requires="wps">
                        <w:drawing>
                          <wp:inline distT="0" distB="0" distL="0" distR="0" wp14:anchorId="3C7753B8" wp14:editId="040E649E">
                            <wp:extent cx="137160" cy="91440"/>
                            <wp:effectExtent l="0" t="0" r="0" b="3810"/>
                            <wp:docPr id="5" name="Forma libre 5" descr="Icono de correo electróni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217063E" id="Forma libre 5" o:spid="_x0000_s1026" alt="Icono de correo electrónico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:rsidR="00932D92" w:rsidRPr="009D0878" w:rsidRDefault="00932D92" w:rsidP="00B23BDF">
                  <w:pPr>
                    <w:pStyle w:val="Informacindecontacto"/>
                    <w:jc w:val="left"/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os"/>
                  </w:pPr>
                </w:p>
              </w:tc>
            </w:tr>
            <w:tr w:rsidR="00932D92" w:rsidRPr="009D0878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:rsidR="00932D92" w:rsidRPr="009D0878" w:rsidRDefault="00932D92" w:rsidP="00B23BDF">
                  <w:pPr>
                    <w:pStyle w:val="Informacindecontacto"/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os"/>
                  </w:pPr>
                </w:p>
              </w:tc>
            </w:tr>
          </w:tbl>
          <w:p w:rsidR="00D92B95" w:rsidRDefault="00D92B95" w:rsidP="009D3336">
            <w:pPr>
              <w:pStyle w:val="Encabezado"/>
            </w:pPr>
          </w:p>
        </w:tc>
      </w:tr>
    </w:tbl>
    <w:p w:rsidR="00C43D65" w:rsidRPr="00FD4B64" w:rsidRDefault="00B23BDF" w:rsidP="00B23BDF">
      <w:pPr>
        <w:pStyle w:val="Ttulo"/>
        <w:rPr>
          <w:sz w:val="28"/>
          <w:szCs w:val="28"/>
          <w:u w:val="single"/>
        </w:rPr>
      </w:pPr>
      <w:r w:rsidRPr="00FD4B64">
        <w:rPr>
          <w:sz w:val="28"/>
          <w:szCs w:val="28"/>
          <w:u w:val="single"/>
        </w:rPr>
        <w:t>Perfil Profesional</w:t>
      </w:r>
    </w:p>
    <w:p w:rsidR="00B23BDF" w:rsidRPr="00545608" w:rsidRDefault="00B23BDF" w:rsidP="00545608">
      <w:pPr>
        <w:pStyle w:val="Ttulo"/>
        <w:numPr>
          <w:ilvl w:val="0"/>
          <w:numId w:val="20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 xml:space="preserve">Director técnico de futbol con formación en ATFA Bahía Blanca Licencias C y B. Actualmente cursando Licencia A. Experiencia en futbol formativo, con enfoque </w:t>
      </w:r>
      <w:r w:rsidR="00C15E58" w:rsidRPr="00545608">
        <w:rPr>
          <w:rFonts w:asciiTheme="minorHAnsi" w:hAnsiTheme="minorHAnsi" w:cstheme="minorHAnsi"/>
          <w:b w:val="0"/>
          <w:sz w:val="22"/>
          <w:szCs w:val="22"/>
        </w:rPr>
        <w:t>en el desarrollo técnico, táctico y humano del jugador. Capacidad para planificar entrenamientos, liderar grupos y generar entornos de trabajo basados en el respeto, la comunicación y el compromiso colectivo.</w:t>
      </w:r>
    </w:p>
    <w:p w:rsidR="00AD13CB" w:rsidRPr="00FD4B64" w:rsidRDefault="00C15E58" w:rsidP="00AD13CB">
      <w:pPr>
        <w:pStyle w:val="Ttulo1"/>
        <w:rPr>
          <w:sz w:val="28"/>
          <w:szCs w:val="28"/>
          <w:u w:val="single"/>
        </w:rPr>
      </w:pPr>
      <w:r w:rsidRPr="00FD4B64">
        <w:rPr>
          <w:sz w:val="28"/>
          <w:szCs w:val="28"/>
          <w:u w:val="single"/>
        </w:rPr>
        <w:t>Habilidades</w:t>
      </w:r>
    </w:p>
    <w:tbl>
      <w:tblPr>
        <w:tblStyle w:val="Tablaconcuadrcul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l apartado Aptitudes "/>
      </w:tblPr>
      <w:tblGrid>
        <w:gridCol w:w="4507"/>
        <w:gridCol w:w="4519"/>
      </w:tblGrid>
      <w:tr w:rsidR="00545608" w:rsidRPr="00545608" w:rsidTr="00564951">
        <w:tc>
          <w:tcPr>
            <w:tcW w:w="4680" w:type="dxa"/>
          </w:tcPr>
          <w:p w:rsidR="00C15E58" w:rsidRPr="00545608" w:rsidRDefault="00C15E58" w:rsidP="00545608">
            <w:pPr>
              <w:pStyle w:val="Ttulo"/>
              <w:numPr>
                <w:ilvl w:val="0"/>
                <w:numId w:val="13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545608">
              <w:rPr>
                <w:rFonts w:asciiTheme="minorHAnsi" w:hAnsiTheme="minorHAnsi" w:cstheme="minorHAnsi"/>
                <w:b w:val="0"/>
                <w:sz w:val="22"/>
                <w:szCs w:val="22"/>
              </w:rPr>
              <w:t>Planificación de entrenamientos</w:t>
            </w:r>
          </w:p>
          <w:p w:rsidR="00752315" w:rsidRPr="00545608" w:rsidRDefault="00C15E58" w:rsidP="00545608">
            <w:pPr>
              <w:pStyle w:val="Ttulo"/>
              <w:numPr>
                <w:ilvl w:val="0"/>
                <w:numId w:val="13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545608">
              <w:rPr>
                <w:rFonts w:asciiTheme="minorHAnsi" w:hAnsiTheme="minorHAnsi" w:cstheme="minorHAnsi"/>
                <w:b w:val="0"/>
                <w:sz w:val="22"/>
                <w:szCs w:val="22"/>
              </w:rPr>
              <w:t>Planificación de pretemporadas</w:t>
            </w:r>
          </w:p>
          <w:p w:rsidR="00C15E58" w:rsidRPr="00545608" w:rsidRDefault="00C15E58" w:rsidP="00545608">
            <w:pPr>
              <w:pStyle w:val="Ttulo"/>
              <w:numPr>
                <w:ilvl w:val="0"/>
                <w:numId w:val="13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545608">
              <w:rPr>
                <w:rFonts w:asciiTheme="minorHAnsi" w:hAnsiTheme="minorHAnsi" w:cstheme="minorHAnsi"/>
                <w:b w:val="0"/>
                <w:sz w:val="22"/>
                <w:szCs w:val="22"/>
              </w:rPr>
              <w:t>Conducción de grupos formativos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5B1D68" w:rsidRPr="00545608" w:rsidRDefault="00C15E58" w:rsidP="00545608">
            <w:pPr>
              <w:pStyle w:val="Ttulo"/>
              <w:numPr>
                <w:ilvl w:val="0"/>
                <w:numId w:val="13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545608">
              <w:rPr>
                <w:rFonts w:asciiTheme="minorHAnsi" w:hAnsiTheme="minorHAnsi" w:cstheme="minorHAnsi"/>
                <w:b w:val="0"/>
                <w:sz w:val="22"/>
                <w:szCs w:val="22"/>
              </w:rPr>
              <w:t>Video análisis deportivo</w:t>
            </w:r>
          </w:p>
          <w:p w:rsidR="00752315" w:rsidRPr="00545608" w:rsidRDefault="00C15E58" w:rsidP="00545608">
            <w:pPr>
              <w:pStyle w:val="Ttulo"/>
              <w:numPr>
                <w:ilvl w:val="0"/>
                <w:numId w:val="13"/>
              </w:num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545608">
              <w:rPr>
                <w:rFonts w:asciiTheme="minorHAnsi" w:hAnsiTheme="minorHAnsi" w:cstheme="minorHAnsi"/>
                <w:b w:val="0"/>
                <w:sz w:val="22"/>
                <w:szCs w:val="22"/>
              </w:rPr>
              <w:t>Liderazgo y comunicación efectiva</w:t>
            </w:r>
          </w:p>
          <w:p w:rsidR="00752315" w:rsidRPr="00545608" w:rsidRDefault="00752315" w:rsidP="00545608">
            <w:pPr>
              <w:pStyle w:val="Ttulo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:rsidR="005B1D68" w:rsidRDefault="00F247C1" w:rsidP="004937AE">
      <w:pPr>
        <w:pStyle w:val="Ttulo1"/>
      </w:pPr>
      <w:sdt>
        <w:sdtPr>
          <w:alias w:val="Experiencia:"/>
          <w:tag w:val="Experiencia:"/>
          <w:id w:val="-898354009"/>
          <w:placeholder>
            <w:docPart w:val="FC4DD01D8987499DA8C23DD116B6F672"/>
          </w:placeholder>
          <w:temporary/>
          <w:showingPlcHdr/>
          <w15:appearance w15:val="hidden"/>
        </w:sdtPr>
        <w:sdtEndPr/>
        <w:sdtContent>
          <w:r w:rsidR="004937AE" w:rsidRPr="009D374E">
            <w:rPr>
              <w:sz w:val="28"/>
              <w:szCs w:val="28"/>
              <w:u w:val="single"/>
              <w:lang w:bidi="es-ES"/>
            </w:rPr>
            <w:t>Experiencia</w:t>
          </w:r>
        </w:sdtContent>
      </w:sdt>
    </w:p>
    <w:p w:rsidR="0023705D" w:rsidRPr="00FD4B64" w:rsidRDefault="00C15E58" w:rsidP="00FD4B64">
      <w:pPr>
        <w:pStyle w:val="Ttulo1"/>
        <w:rPr>
          <w:sz w:val="24"/>
          <w:szCs w:val="24"/>
        </w:rPr>
      </w:pPr>
      <w:r w:rsidRPr="00FD4B64">
        <w:rPr>
          <w:sz w:val="24"/>
          <w:szCs w:val="24"/>
        </w:rPr>
        <w:t>2015</w:t>
      </w:r>
      <w:r w:rsidR="00FD4B64" w:rsidRPr="00FD4B64">
        <w:rPr>
          <w:sz w:val="24"/>
          <w:szCs w:val="24"/>
          <w:lang w:bidi="es-ES"/>
        </w:rPr>
        <w:t xml:space="preserve"> a</w:t>
      </w:r>
      <w:r w:rsidR="00D413F9" w:rsidRPr="00FD4B64">
        <w:rPr>
          <w:sz w:val="24"/>
          <w:szCs w:val="24"/>
          <w:lang w:bidi="es-ES"/>
        </w:rPr>
        <w:t xml:space="preserve"> </w:t>
      </w:r>
      <w:r w:rsidRPr="00FD4B64">
        <w:rPr>
          <w:sz w:val="24"/>
          <w:szCs w:val="24"/>
        </w:rPr>
        <w:t>2023</w:t>
      </w:r>
      <w:r w:rsidR="00FD4B64" w:rsidRPr="00FD4B64">
        <w:rPr>
          <w:sz w:val="24"/>
          <w:szCs w:val="24"/>
        </w:rPr>
        <w:t xml:space="preserve"> </w:t>
      </w:r>
      <w:r w:rsidRPr="00FD4B64">
        <w:rPr>
          <w:sz w:val="24"/>
          <w:szCs w:val="24"/>
          <w:lang w:bidi="es-ES"/>
        </w:rPr>
        <w:t>Mantenimiento campo de Juego</w:t>
      </w:r>
      <w:r w:rsidR="0095272C" w:rsidRPr="00FD4B64">
        <w:rPr>
          <w:sz w:val="24"/>
          <w:szCs w:val="24"/>
          <w:lang w:bidi="es-ES"/>
        </w:rPr>
        <w:t xml:space="preserve"> / </w:t>
      </w:r>
      <w:r w:rsidRPr="00FD4B64">
        <w:rPr>
          <w:sz w:val="24"/>
          <w:szCs w:val="24"/>
          <w:lang w:bidi="es-ES"/>
        </w:rPr>
        <w:t>Club Atlético Sporting (Punta Alta)</w:t>
      </w:r>
    </w:p>
    <w:p w:rsidR="00D413F9" w:rsidRPr="00545608" w:rsidRDefault="000F1A35" w:rsidP="00545608">
      <w:pPr>
        <w:pStyle w:val="Ttulo"/>
        <w:numPr>
          <w:ilvl w:val="0"/>
          <w:numId w:val="1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Mantenimiento y preparación del campo de juego para entrenamientos y competencias.</w:t>
      </w:r>
    </w:p>
    <w:p w:rsidR="00D413F9" w:rsidRPr="00545608" w:rsidRDefault="000F1A35" w:rsidP="00545608">
      <w:pPr>
        <w:pStyle w:val="Ttulo"/>
        <w:numPr>
          <w:ilvl w:val="0"/>
          <w:numId w:val="1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Trabajo coordinado con cuerpos técnicos y dirigentes.</w:t>
      </w:r>
      <w:r w:rsidRPr="00545608">
        <w:rPr>
          <w:rFonts w:asciiTheme="minorHAnsi" w:hAnsiTheme="minorHAnsi" w:cstheme="minorHAnsi"/>
          <w:b w:val="0"/>
          <w:sz w:val="22"/>
          <w:szCs w:val="22"/>
          <w:lang w:bidi="es-ES"/>
        </w:rPr>
        <w:t xml:space="preserve"> </w:t>
      </w:r>
    </w:p>
    <w:p w:rsidR="00D413F9" w:rsidRPr="009D374E" w:rsidRDefault="000F1A35" w:rsidP="000F1A35">
      <w:pPr>
        <w:pStyle w:val="Ttulo1"/>
        <w:rPr>
          <w:sz w:val="24"/>
          <w:szCs w:val="24"/>
        </w:rPr>
      </w:pPr>
      <w:r w:rsidRPr="00FD4B64">
        <w:rPr>
          <w:sz w:val="24"/>
          <w:szCs w:val="24"/>
          <w:lang w:bidi="es-ES"/>
        </w:rPr>
        <w:t>Director Técnico CAT 2013</w:t>
      </w:r>
      <w:r w:rsidR="009D374E">
        <w:rPr>
          <w:sz w:val="24"/>
          <w:szCs w:val="24"/>
          <w:lang w:bidi="es-ES"/>
        </w:rPr>
        <w:t xml:space="preserve"> (2025)</w:t>
      </w:r>
      <w:r w:rsidR="0095272C" w:rsidRPr="00FD4B64">
        <w:rPr>
          <w:sz w:val="24"/>
          <w:szCs w:val="24"/>
          <w:lang w:bidi="es-ES"/>
        </w:rPr>
        <w:t xml:space="preserve"> / </w:t>
      </w:r>
      <w:r w:rsidRPr="00FD4B64">
        <w:rPr>
          <w:sz w:val="24"/>
          <w:szCs w:val="24"/>
          <w:lang w:bidi="es-ES"/>
        </w:rPr>
        <w:t>Club Atlético Sporting (Punta Alta)</w:t>
      </w:r>
    </w:p>
    <w:p w:rsidR="00D413F9" w:rsidRPr="00545608" w:rsidRDefault="000F1A35" w:rsidP="00545608">
      <w:pPr>
        <w:pStyle w:val="Ttulo"/>
        <w:numPr>
          <w:ilvl w:val="0"/>
          <w:numId w:val="19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Planificación, organización y conducción de entrenamientos formativos.</w:t>
      </w:r>
    </w:p>
    <w:p w:rsidR="000F1A35" w:rsidRPr="00545608" w:rsidRDefault="000F1A35" w:rsidP="00545608">
      <w:pPr>
        <w:pStyle w:val="Ttulo"/>
        <w:numPr>
          <w:ilvl w:val="0"/>
          <w:numId w:val="19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Desarrollo técnico, táctico y formativo de los jugadores en etapas iniciales</w:t>
      </w:r>
    </w:p>
    <w:p w:rsidR="000F1A35" w:rsidRPr="00545608" w:rsidRDefault="000F1A35" w:rsidP="00545608">
      <w:pPr>
        <w:pStyle w:val="Ttulo"/>
        <w:numPr>
          <w:ilvl w:val="0"/>
          <w:numId w:val="19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Aplicación de metodologías acordes a etapas formativas</w:t>
      </w:r>
    </w:p>
    <w:p w:rsidR="009D374E" w:rsidRPr="00545608" w:rsidRDefault="000F1A35" w:rsidP="00545608">
      <w:pPr>
        <w:pStyle w:val="Ttulo"/>
        <w:numPr>
          <w:ilvl w:val="0"/>
          <w:numId w:val="19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Uso de herramientas de análisis para la mejora del rendimiento</w:t>
      </w:r>
    </w:p>
    <w:p w:rsidR="009D374E" w:rsidRPr="009D374E" w:rsidRDefault="00F247C1" w:rsidP="009D374E">
      <w:pPr>
        <w:pStyle w:val="Ttulo1"/>
        <w:pBdr>
          <w:top w:val="single" w:sz="4" w:space="31" w:color="A6A6A6" w:themeColor="background1" w:themeShade="A6"/>
        </w:pBdr>
      </w:pPr>
      <w:sdt>
        <w:sdtPr>
          <w:alias w:val="Educación:"/>
          <w:tag w:val="Educación:"/>
          <w:id w:val="543866955"/>
          <w:placeholder>
            <w:docPart w:val="7646760DEE334747B8FCB518AECBA8FC"/>
          </w:placeholder>
          <w:temporary/>
          <w:showingPlcHdr/>
          <w15:appearance w15:val="hidden"/>
        </w:sdtPr>
        <w:sdtEndPr/>
        <w:sdtContent>
          <w:r w:rsidR="0070237E" w:rsidRPr="00FD4B64">
            <w:rPr>
              <w:sz w:val="28"/>
              <w:szCs w:val="28"/>
              <w:u w:val="single"/>
              <w:lang w:bidi="es-ES"/>
            </w:rPr>
            <w:t>Educación</w:t>
          </w:r>
        </w:sdtContent>
      </w:sdt>
    </w:p>
    <w:p w:rsidR="0070237E" w:rsidRPr="00545608" w:rsidRDefault="000F1A35" w:rsidP="00545608">
      <w:pPr>
        <w:pStyle w:val="Ttulo"/>
        <w:numPr>
          <w:ilvl w:val="0"/>
          <w:numId w:val="21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Primario Completo</w:t>
      </w:r>
      <w:r w:rsidR="009D374E" w:rsidRPr="00545608">
        <w:rPr>
          <w:rFonts w:asciiTheme="minorHAnsi" w:hAnsiTheme="minorHAnsi" w:cstheme="minorHAnsi"/>
          <w:b w:val="0"/>
          <w:sz w:val="22"/>
          <w:szCs w:val="22"/>
        </w:rPr>
        <w:t>.</w:t>
      </w:r>
      <w:r w:rsidR="0095272C" w:rsidRPr="00545608">
        <w:rPr>
          <w:rFonts w:asciiTheme="minorHAnsi" w:hAnsiTheme="minorHAnsi" w:cstheme="minorHAnsi"/>
          <w:b w:val="0"/>
          <w:sz w:val="22"/>
          <w:szCs w:val="22"/>
          <w:lang w:bidi="es-ES"/>
        </w:rPr>
        <w:t xml:space="preserve"> </w:t>
      </w:r>
    </w:p>
    <w:p w:rsidR="0070237E" w:rsidRPr="00545608" w:rsidRDefault="000F1A35" w:rsidP="00545608">
      <w:pPr>
        <w:pStyle w:val="Ttulo"/>
        <w:numPr>
          <w:ilvl w:val="0"/>
          <w:numId w:val="21"/>
        </w:numPr>
        <w:rPr>
          <w:rStyle w:val="Ttulo1Car"/>
          <w:rFonts w:asciiTheme="minorHAnsi" w:hAnsiTheme="minorHAnsi" w:cstheme="minorHAnsi"/>
          <w:sz w:val="22"/>
          <w:szCs w:val="22"/>
        </w:rPr>
      </w:pPr>
      <w:r w:rsidRPr="00545608">
        <w:rPr>
          <w:rStyle w:val="Ttulo1Car"/>
          <w:rFonts w:asciiTheme="minorHAnsi" w:hAnsiTheme="minorHAnsi" w:cstheme="minorHAnsi"/>
          <w:sz w:val="22"/>
          <w:szCs w:val="22"/>
        </w:rPr>
        <w:t>Secundario Completo</w:t>
      </w:r>
      <w:r w:rsidR="009D374E" w:rsidRPr="00545608">
        <w:rPr>
          <w:rStyle w:val="Ttulo1Car"/>
          <w:rFonts w:asciiTheme="minorHAnsi" w:hAnsiTheme="minorHAnsi" w:cstheme="minorHAnsi"/>
          <w:sz w:val="22"/>
          <w:szCs w:val="22"/>
        </w:rPr>
        <w:t>.</w:t>
      </w:r>
    </w:p>
    <w:p w:rsidR="009D374E" w:rsidRPr="00545608" w:rsidRDefault="009D374E" w:rsidP="00545608">
      <w:pPr>
        <w:pStyle w:val="Ttulo"/>
        <w:numPr>
          <w:ilvl w:val="0"/>
          <w:numId w:val="21"/>
        </w:numPr>
        <w:rPr>
          <w:rStyle w:val="Ttulo1Car"/>
          <w:rFonts w:asciiTheme="minorHAnsi" w:hAnsiTheme="minorHAnsi" w:cstheme="minorHAnsi"/>
          <w:sz w:val="22"/>
          <w:szCs w:val="22"/>
        </w:rPr>
      </w:pPr>
      <w:r w:rsidRPr="00545608">
        <w:rPr>
          <w:rStyle w:val="Ttulo1Car"/>
          <w:rFonts w:asciiTheme="minorHAnsi" w:hAnsiTheme="minorHAnsi" w:cstheme="minorHAnsi"/>
          <w:sz w:val="22"/>
          <w:szCs w:val="22"/>
        </w:rPr>
        <w:t xml:space="preserve">Curso de Director Técnico Nacional </w:t>
      </w:r>
      <w:r w:rsidR="00FD4B64" w:rsidRPr="00545608">
        <w:rPr>
          <w:rStyle w:val="Ttulo1Car"/>
          <w:rFonts w:asciiTheme="minorHAnsi" w:hAnsiTheme="minorHAnsi" w:cstheme="minorHAnsi"/>
          <w:sz w:val="22"/>
          <w:szCs w:val="22"/>
        </w:rPr>
        <w:t>ATFA Bahía Blanca (Licencias C y B</w:t>
      </w:r>
      <w:r w:rsidRPr="00545608">
        <w:rPr>
          <w:rStyle w:val="Ttulo1Car"/>
          <w:rFonts w:asciiTheme="minorHAnsi" w:hAnsiTheme="minorHAnsi" w:cstheme="minorHAnsi"/>
          <w:sz w:val="22"/>
          <w:szCs w:val="22"/>
        </w:rPr>
        <w:t xml:space="preserve"> 2025</w:t>
      </w:r>
      <w:r w:rsidR="00FD4B64" w:rsidRPr="00545608">
        <w:rPr>
          <w:rStyle w:val="Ttulo1Car"/>
          <w:rFonts w:asciiTheme="minorHAnsi" w:hAnsiTheme="minorHAnsi" w:cstheme="minorHAnsi"/>
          <w:sz w:val="22"/>
          <w:szCs w:val="22"/>
        </w:rPr>
        <w:t>)</w:t>
      </w:r>
      <w:r w:rsidRPr="00545608">
        <w:rPr>
          <w:rStyle w:val="Ttulo1Car"/>
          <w:rFonts w:asciiTheme="minorHAnsi" w:hAnsiTheme="minorHAnsi" w:cstheme="minorHAnsi"/>
          <w:sz w:val="22"/>
          <w:szCs w:val="22"/>
        </w:rPr>
        <w:t>.</w:t>
      </w:r>
    </w:p>
    <w:p w:rsidR="00FD4B64" w:rsidRPr="00545608" w:rsidRDefault="00FD4B64" w:rsidP="00545608">
      <w:pPr>
        <w:pStyle w:val="Ttulo"/>
        <w:numPr>
          <w:ilvl w:val="0"/>
          <w:numId w:val="21"/>
        </w:numPr>
        <w:rPr>
          <w:rStyle w:val="Ttulo1Car"/>
          <w:rFonts w:asciiTheme="minorHAnsi" w:hAnsiTheme="minorHAnsi" w:cstheme="minorHAnsi"/>
          <w:sz w:val="22"/>
          <w:szCs w:val="22"/>
        </w:rPr>
      </w:pPr>
      <w:r w:rsidRPr="00545608">
        <w:rPr>
          <w:rStyle w:val="Ttulo1Car"/>
          <w:rFonts w:asciiTheme="minorHAnsi" w:hAnsiTheme="minorHAnsi" w:cstheme="minorHAnsi"/>
          <w:sz w:val="22"/>
          <w:szCs w:val="22"/>
        </w:rPr>
        <w:t>Licencia A en curso (2026)</w:t>
      </w:r>
      <w:r w:rsidR="009D374E" w:rsidRPr="00545608">
        <w:rPr>
          <w:rStyle w:val="Ttulo1Car"/>
          <w:rFonts w:asciiTheme="minorHAnsi" w:hAnsiTheme="minorHAnsi" w:cstheme="minorHAnsi"/>
          <w:sz w:val="22"/>
          <w:szCs w:val="22"/>
        </w:rPr>
        <w:t>.</w:t>
      </w:r>
    </w:p>
    <w:p w:rsidR="0070237E" w:rsidRPr="00545608" w:rsidRDefault="00FD4B64" w:rsidP="00545608">
      <w:pPr>
        <w:pStyle w:val="Ttulo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545608">
        <w:rPr>
          <w:rStyle w:val="Ttulo1Car"/>
          <w:rFonts w:asciiTheme="minorHAnsi" w:hAnsiTheme="minorHAnsi" w:cstheme="minorHAnsi"/>
          <w:sz w:val="22"/>
          <w:szCs w:val="22"/>
        </w:rPr>
        <w:t>Video analista Profesional (2025)</w:t>
      </w:r>
      <w:r w:rsidR="009D374E" w:rsidRPr="00545608">
        <w:rPr>
          <w:rStyle w:val="Ttulo1Car"/>
          <w:rFonts w:asciiTheme="minorHAnsi" w:hAnsiTheme="minorHAnsi" w:cstheme="minorHAnsi"/>
          <w:sz w:val="22"/>
          <w:szCs w:val="22"/>
        </w:rPr>
        <w:t>.</w:t>
      </w:r>
    </w:p>
    <w:p w:rsidR="009D374E" w:rsidRDefault="009D374E" w:rsidP="00434074">
      <w:pPr>
        <w:pStyle w:val="Ttulo1"/>
        <w:rPr>
          <w:u w:val="single"/>
        </w:rPr>
      </w:pPr>
      <w:r w:rsidRPr="009D374E">
        <w:rPr>
          <w:u w:val="single"/>
        </w:rPr>
        <w:t>Disponib</w:t>
      </w:r>
      <w:r w:rsidRPr="00EB2F5B">
        <w:rPr>
          <w:u w:val="single"/>
        </w:rPr>
        <w:t>i</w:t>
      </w:r>
      <w:r w:rsidRPr="009D374E">
        <w:rPr>
          <w:u w:val="single"/>
        </w:rPr>
        <w:t>lidad</w:t>
      </w:r>
      <w:bookmarkStart w:id="0" w:name="_GoBack"/>
      <w:bookmarkEnd w:id="0"/>
    </w:p>
    <w:p w:rsidR="009D374E" w:rsidRPr="00545608" w:rsidRDefault="009D374E" w:rsidP="00545608">
      <w:pPr>
        <w:pStyle w:val="Ttulo1"/>
        <w:numPr>
          <w:ilvl w:val="0"/>
          <w:numId w:val="18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De tarde.</w:t>
      </w:r>
    </w:p>
    <w:p w:rsidR="009D374E" w:rsidRPr="00545608" w:rsidRDefault="009D374E" w:rsidP="00545608">
      <w:pPr>
        <w:pStyle w:val="Ttulo1"/>
        <w:numPr>
          <w:ilvl w:val="0"/>
          <w:numId w:val="18"/>
        </w:numPr>
        <w:rPr>
          <w:rFonts w:asciiTheme="minorHAnsi" w:hAnsiTheme="minorHAnsi" w:cstheme="minorHAnsi"/>
          <w:b w:val="0"/>
          <w:sz w:val="22"/>
          <w:szCs w:val="22"/>
        </w:rPr>
      </w:pPr>
      <w:r w:rsidRPr="00545608">
        <w:rPr>
          <w:rFonts w:asciiTheme="minorHAnsi" w:hAnsiTheme="minorHAnsi" w:cstheme="minorHAnsi"/>
          <w:b w:val="0"/>
          <w:sz w:val="22"/>
          <w:szCs w:val="22"/>
        </w:rPr>
        <w:t>Interés en proyectos deportivos a mediano y largo plazo.</w:t>
      </w:r>
    </w:p>
    <w:p w:rsidR="00BC7376" w:rsidRPr="00BC7376" w:rsidRDefault="00BC7376" w:rsidP="00BC7376"/>
    <w:sectPr w:rsidR="00BC7376" w:rsidRPr="00BC7376" w:rsidSect="00990C09">
      <w:footerReference w:type="default" r:id="rId9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7C1" w:rsidRDefault="00F247C1" w:rsidP="00725803">
      <w:pPr>
        <w:spacing w:after="0"/>
      </w:pPr>
      <w:r>
        <w:separator/>
      </w:r>
    </w:p>
  </w:endnote>
  <w:endnote w:type="continuationSeparator" w:id="0">
    <w:p w:rsidR="00F247C1" w:rsidRDefault="00F247C1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A4A49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545608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7C1" w:rsidRDefault="00F247C1" w:rsidP="00725803">
      <w:pPr>
        <w:spacing w:after="0"/>
      </w:pPr>
      <w:r>
        <w:separator/>
      </w:r>
    </w:p>
  </w:footnote>
  <w:footnote w:type="continuationSeparator" w:id="0">
    <w:p w:rsidR="00F247C1" w:rsidRDefault="00F247C1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602A1"/>
    <w:multiLevelType w:val="hybridMultilevel"/>
    <w:tmpl w:val="2F4278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A41DA"/>
    <w:multiLevelType w:val="hybridMultilevel"/>
    <w:tmpl w:val="D1345B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F1707"/>
    <w:multiLevelType w:val="hybridMultilevel"/>
    <w:tmpl w:val="45E48A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031E0"/>
    <w:multiLevelType w:val="hybridMultilevel"/>
    <w:tmpl w:val="3FC02D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43FF6"/>
    <w:multiLevelType w:val="multilevel"/>
    <w:tmpl w:val="B096D760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AD969A6"/>
    <w:multiLevelType w:val="multilevel"/>
    <w:tmpl w:val="E3C0EB4E"/>
    <w:lvl w:ilvl="0">
      <w:start w:val="1"/>
      <w:numFmt w:val="decimal"/>
      <w:pStyle w:val="Listaconnmeros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9BE2F63"/>
    <w:multiLevelType w:val="hybridMultilevel"/>
    <w:tmpl w:val="52FAA0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E4B51"/>
    <w:multiLevelType w:val="hybridMultilevel"/>
    <w:tmpl w:val="2C9A87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C1AEC"/>
    <w:multiLevelType w:val="hybridMultilevel"/>
    <w:tmpl w:val="F132BB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40DCB"/>
    <w:multiLevelType w:val="hybridMultilevel"/>
    <w:tmpl w:val="CCE048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B5C01"/>
    <w:multiLevelType w:val="hybridMultilevel"/>
    <w:tmpl w:val="D276B8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4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</w:num>
  <w:num w:numId="14">
    <w:abstractNumId w:val="12"/>
  </w:num>
  <w:num w:numId="15">
    <w:abstractNumId w:val="17"/>
  </w:num>
  <w:num w:numId="16">
    <w:abstractNumId w:val="9"/>
  </w:num>
  <w:num w:numId="17">
    <w:abstractNumId w:val="15"/>
  </w:num>
  <w:num w:numId="18">
    <w:abstractNumId w:val="16"/>
  </w:num>
  <w:num w:numId="19">
    <w:abstractNumId w:val="11"/>
  </w:num>
  <w:num w:numId="20">
    <w:abstractNumId w:val="1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BDF"/>
    <w:rsid w:val="00025E77"/>
    <w:rsid w:val="00027312"/>
    <w:rsid w:val="000645F2"/>
    <w:rsid w:val="00082F03"/>
    <w:rsid w:val="000835A0"/>
    <w:rsid w:val="000934A2"/>
    <w:rsid w:val="000F1A35"/>
    <w:rsid w:val="001478C7"/>
    <w:rsid w:val="001511D0"/>
    <w:rsid w:val="001B0955"/>
    <w:rsid w:val="00227784"/>
    <w:rsid w:val="0023705D"/>
    <w:rsid w:val="00250A31"/>
    <w:rsid w:val="00251C13"/>
    <w:rsid w:val="002922D0"/>
    <w:rsid w:val="00340B03"/>
    <w:rsid w:val="00380AE7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45608"/>
    <w:rsid w:val="00564951"/>
    <w:rsid w:val="00573BF9"/>
    <w:rsid w:val="005A4A49"/>
    <w:rsid w:val="005B1D68"/>
    <w:rsid w:val="00611B37"/>
    <w:rsid w:val="006252B4"/>
    <w:rsid w:val="00646BA2"/>
    <w:rsid w:val="00675EA0"/>
    <w:rsid w:val="006A31B9"/>
    <w:rsid w:val="006B0BA1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810D5D"/>
    <w:rsid w:val="00857E6B"/>
    <w:rsid w:val="008968C4"/>
    <w:rsid w:val="008D7C1C"/>
    <w:rsid w:val="0092291B"/>
    <w:rsid w:val="00932D92"/>
    <w:rsid w:val="0095272C"/>
    <w:rsid w:val="00972024"/>
    <w:rsid w:val="00990C09"/>
    <w:rsid w:val="009D374E"/>
    <w:rsid w:val="009F04D2"/>
    <w:rsid w:val="009F2BA7"/>
    <w:rsid w:val="009F6DA0"/>
    <w:rsid w:val="00A01182"/>
    <w:rsid w:val="00AD13CB"/>
    <w:rsid w:val="00AD3FD8"/>
    <w:rsid w:val="00B23BDF"/>
    <w:rsid w:val="00B370A8"/>
    <w:rsid w:val="00B7633D"/>
    <w:rsid w:val="00BC7376"/>
    <w:rsid w:val="00BD669A"/>
    <w:rsid w:val="00C13F2B"/>
    <w:rsid w:val="00C15E58"/>
    <w:rsid w:val="00C43D65"/>
    <w:rsid w:val="00C84833"/>
    <w:rsid w:val="00C9044F"/>
    <w:rsid w:val="00D2420D"/>
    <w:rsid w:val="00D30382"/>
    <w:rsid w:val="00D413F9"/>
    <w:rsid w:val="00D44E50"/>
    <w:rsid w:val="00D90060"/>
    <w:rsid w:val="00D92B95"/>
    <w:rsid w:val="00E03F71"/>
    <w:rsid w:val="00E154B5"/>
    <w:rsid w:val="00E232F0"/>
    <w:rsid w:val="00E52791"/>
    <w:rsid w:val="00E83195"/>
    <w:rsid w:val="00EB2F5B"/>
    <w:rsid w:val="00F00A4F"/>
    <w:rsid w:val="00F247C1"/>
    <w:rsid w:val="00F33CD8"/>
    <w:rsid w:val="00FD1DE2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C370E2E-E487-4D4B-824B-BC8B95B4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970"/>
  </w:style>
  <w:style w:type="paragraph" w:styleId="Ttulo1">
    <w:name w:val="heading 1"/>
    <w:basedOn w:val="Normal"/>
    <w:link w:val="Ttulo1C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0AE7"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80AE7"/>
  </w:style>
  <w:style w:type="paragraph" w:styleId="Piedepgina">
    <w:name w:val="footer"/>
    <w:basedOn w:val="Normal"/>
    <w:link w:val="PiedepginaCar"/>
    <w:uiPriority w:val="99"/>
    <w:unhideWhenUsed/>
    <w:rsid w:val="00380AE7"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AE7"/>
  </w:style>
  <w:style w:type="character" w:customStyle="1" w:styleId="Ttulo1Car">
    <w:name w:val="Título 1 Car"/>
    <w:basedOn w:val="Fuentedeprrafopredeter"/>
    <w:link w:val="Ttulo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aconvieta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aconcuadrcula">
    <w:name w:val="Table Grid"/>
    <w:basedOn w:val="Tablanormal"/>
    <w:uiPriority w:val="39"/>
    <w:rsid w:val="005B1D68"/>
    <w:pPr>
      <w:spacing w:after="0"/>
    </w:pPr>
    <w:tblPr/>
  </w:style>
  <w:style w:type="paragraph" w:styleId="Listaconvieta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2113B"/>
    <w:rPr>
      <w:rFonts w:eastAsiaTheme="majorEastAsia" w:cstheme="majorBidi"/>
      <w:caps/>
      <w:szCs w:val="24"/>
    </w:rPr>
  </w:style>
  <w:style w:type="paragraph" w:styleId="Ttulo">
    <w:name w:val="Title"/>
    <w:basedOn w:val="Normal"/>
    <w:link w:val="TtuloC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cindecontacto">
    <w:name w:val="Información de contac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elmarcadordeposicin">
    <w:name w:val="Placeholder Text"/>
    <w:basedOn w:val="Fuentedeprrafopredeter"/>
    <w:uiPriority w:val="99"/>
    <w:semiHidden/>
    <w:rsid w:val="00BD669A"/>
    <w:rPr>
      <w:color w:val="595959" w:themeColor="text1" w:themeTint="A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aconnmeros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is">
    <w:name w:val="Emphasis"/>
    <w:basedOn w:val="Fuentedeprrafopredeter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tulo">
    <w:name w:val="Subtitle"/>
    <w:basedOn w:val="Normal"/>
    <w:link w:val="SubttuloC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2922D0"/>
    <w:rPr>
      <w:i/>
      <w:iCs/>
      <w:color w:val="007FAB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22D0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922D0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922D0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922D0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22D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22D0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22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22D0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922D0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922D0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922D0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22D0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922D0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922D0"/>
    <w:rPr>
      <w:rFonts w:ascii="Consolas" w:hAnsi="Consolas"/>
      <w:szCs w:val="21"/>
    </w:rPr>
  </w:style>
  <w:style w:type="paragraph" w:styleId="Bibliografa">
    <w:name w:val="Bibliography"/>
    <w:basedOn w:val="Normal"/>
    <w:next w:val="Normal"/>
    <w:uiPriority w:val="37"/>
    <w:semiHidden/>
    <w:unhideWhenUsed/>
    <w:rsid w:val="006C47D8"/>
  </w:style>
  <w:style w:type="paragraph" w:styleId="Textodebloque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C47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C47D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C47D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C47D8"/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C47D8"/>
    <w:pPr>
      <w:spacing w:after="2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C47D8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47D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47D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C47D8"/>
    <w:pPr>
      <w:spacing w:after="2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C47D8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C47D8"/>
  </w:style>
  <w:style w:type="paragraph" w:styleId="Cierre">
    <w:name w:val="Closing"/>
    <w:basedOn w:val="Normal"/>
    <w:link w:val="CierreCar"/>
    <w:uiPriority w:val="99"/>
    <w:semiHidden/>
    <w:unhideWhenUsed/>
    <w:rsid w:val="006C47D8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C47D8"/>
  </w:style>
  <w:style w:type="table" w:styleId="Cuadrculavistosa">
    <w:name w:val="Colorful Grid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C47D8"/>
  </w:style>
  <w:style w:type="character" w:customStyle="1" w:styleId="FechaCar">
    <w:name w:val="Fecha Car"/>
    <w:basedOn w:val="Fuentedeprrafopredeter"/>
    <w:link w:val="Fecha"/>
    <w:uiPriority w:val="99"/>
    <w:semiHidden/>
    <w:rsid w:val="006C47D8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C47D8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C47D8"/>
  </w:style>
  <w:style w:type="character" w:styleId="Refdenotaalfinal">
    <w:name w:val="endnote reference"/>
    <w:basedOn w:val="Fuentedeprrafopredeter"/>
    <w:uiPriority w:val="99"/>
    <w:semiHidden/>
    <w:unhideWhenUsed/>
    <w:rsid w:val="006C47D8"/>
    <w:rPr>
      <w:vertAlign w:val="superscript"/>
    </w:rPr>
  </w:style>
  <w:style w:type="paragraph" w:styleId="Direccinsobre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6C47D8"/>
    <w:rPr>
      <w:vertAlign w:val="superscript"/>
    </w:rPr>
  </w:style>
  <w:style w:type="table" w:styleId="Tabladecuadrcula1clara">
    <w:name w:val="Grid Table 1 Light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cuadrcula3">
    <w:name w:val="Grid Table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6C47D8"/>
  </w:style>
  <w:style w:type="paragraph" w:styleId="DireccinHTML">
    <w:name w:val="HTML Address"/>
    <w:basedOn w:val="Normal"/>
    <w:link w:val="DireccinHTMLC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C47D8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C47D8"/>
    <w:rPr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C47D8"/>
    <w:rPr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ableHTML">
    <w:name w:val="HTML Variable"/>
    <w:basedOn w:val="Fuentedeprrafopredeter"/>
    <w:uiPriority w:val="99"/>
    <w:semiHidden/>
    <w:unhideWhenUsed/>
    <w:rsid w:val="006C47D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6C47D8"/>
    <w:rPr>
      <w:color w:val="03618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Cuadrculaclara">
    <w:name w:val="Light Grid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2">
    <w:name w:val="List Table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3">
    <w:name w:val="List Table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C47D8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C47D8"/>
  </w:style>
  <w:style w:type="character" w:styleId="Nmerodepgina">
    <w:name w:val="page number"/>
    <w:basedOn w:val="Fuentedeprrafopredeter"/>
    <w:uiPriority w:val="99"/>
    <w:semiHidden/>
    <w:unhideWhenUsed/>
    <w:rsid w:val="006C47D8"/>
  </w:style>
  <w:style w:type="table" w:styleId="Tablanormal1">
    <w:name w:val="Plain Table 1"/>
    <w:basedOn w:val="Tabla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C47D8"/>
  </w:style>
  <w:style w:type="character" w:customStyle="1" w:styleId="SaludoCar">
    <w:name w:val="Saludo Car"/>
    <w:basedOn w:val="Fuentedeprrafopredeter"/>
    <w:link w:val="Saludo"/>
    <w:uiPriority w:val="99"/>
    <w:semiHidden/>
    <w:rsid w:val="006C47D8"/>
  </w:style>
  <w:style w:type="paragraph" w:styleId="Firma">
    <w:name w:val="Signature"/>
    <w:basedOn w:val="Normal"/>
    <w:link w:val="FirmaCar"/>
    <w:uiPriority w:val="99"/>
    <w:semiHidden/>
    <w:unhideWhenUsed/>
    <w:rsid w:val="006C47D8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C47D8"/>
  </w:style>
  <w:style w:type="character" w:styleId="Textoennegrita">
    <w:name w:val="Strong"/>
    <w:basedOn w:val="Fuentedeprrafopredeter"/>
    <w:uiPriority w:val="22"/>
    <w:semiHidden/>
    <w:unhideWhenUsed/>
    <w:qFormat/>
    <w:rsid w:val="006C47D8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os">
    <w:name w:val="Icono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a\AppData\Roaming\Microsoft\Plantillas\Curr&#237;culum%20vitae%20equilibrado%20(dise&#241;o%20modern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6DA06B386D74C4D9310327849C21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C7E67-09B7-4FF4-9722-B57BE3291ABE}"/>
      </w:docPartPr>
      <w:docPartBody>
        <w:p w:rsidR="00F0064B" w:rsidRDefault="00950BD3">
          <w:pPr>
            <w:pStyle w:val="36DA06B386D74C4D9310327849C21305"/>
          </w:pPr>
          <w:r>
            <w:rPr>
              <w:lang w:bidi="es-ES"/>
            </w:rPr>
            <w:t xml:space="preserve">Nombre </w:t>
          </w:r>
        </w:p>
      </w:docPartBody>
    </w:docPart>
    <w:docPart>
      <w:docPartPr>
        <w:name w:val="9470F4C1E2AC4263BAF06E94A10F2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E647E-941F-4F54-9177-10B7AC4BFF27}"/>
      </w:docPartPr>
      <w:docPartBody>
        <w:p w:rsidR="00F0064B" w:rsidRDefault="00950BD3">
          <w:pPr>
            <w:pStyle w:val="9470F4C1E2AC4263BAF06E94A10F2D40"/>
          </w:pPr>
          <w:r>
            <w:rPr>
              <w:lang w:bidi="es-ES"/>
            </w:rPr>
            <w:t>Apellidos</w:t>
          </w:r>
        </w:p>
      </w:docPartBody>
    </w:docPart>
    <w:docPart>
      <w:docPartPr>
        <w:name w:val="AB7BB4E10E9C45A0AA3FD7D4195FF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4DA06-B30D-487C-AF8F-13B44FF319F3}"/>
      </w:docPartPr>
      <w:docPartBody>
        <w:p w:rsidR="00F0064B" w:rsidRDefault="00950BD3">
          <w:pPr>
            <w:pStyle w:val="AB7BB4E10E9C45A0AA3FD7D4195FFB15"/>
          </w:pPr>
          <w:r w:rsidRPr="009D0878">
            <w:rPr>
              <w:lang w:bidi="es-ES"/>
            </w:rPr>
            <w:t>Teléfono</w:t>
          </w:r>
        </w:p>
      </w:docPartBody>
    </w:docPart>
    <w:docPart>
      <w:docPartPr>
        <w:name w:val="20CEA1EBD6F24C12AAF20532470C6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3C715-43AF-4526-AA7F-BDAFECB28F1A}"/>
      </w:docPartPr>
      <w:docPartBody>
        <w:p w:rsidR="00F0064B" w:rsidRDefault="00950BD3">
          <w:pPr>
            <w:pStyle w:val="20CEA1EBD6F24C12AAF20532470C6BA8"/>
          </w:pPr>
          <w:r w:rsidRPr="009D0878">
            <w:rPr>
              <w:lang w:bidi="es-ES"/>
            </w:rPr>
            <w:t>Correo electrónico</w:t>
          </w:r>
        </w:p>
      </w:docPartBody>
    </w:docPart>
    <w:docPart>
      <w:docPartPr>
        <w:name w:val="FC4DD01D8987499DA8C23DD116B6F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E7152-58A8-4AF8-A3DD-B10FC762469E}"/>
      </w:docPartPr>
      <w:docPartBody>
        <w:p w:rsidR="00F0064B" w:rsidRDefault="00950BD3">
          <w:pPr>
            <w:pStyle w:val="FC4DD01D8987499DA8C23DD116B6F672"/>
          </w:pPr>
          <w:r w:rsidRPr="00AD3FD8">
            <w:rPr>
              <w:lang w:bidi="es-ES"/>
            </w:rPr>
            <w:t>Experiencia</w:t>
          </w:r>
        </w:p>
      </w:docPartBody>
    </w:docPart>
    <w:docPart>
      <w:docPartPr>
        <w:name w:val="7646760DEE334747B8FCB518AECBA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69E5D-0E74-4396-B4F7-5F33741DAF2A}"/>
      </w:docPartPr>
      <w:docPartBody>
        <w:p w:rsidR="00F0064B" w:rsidRDefault="00950BD3">
          <w:pPr>
            <w:pStyle w:val="7646760DEE334747B8FCB518AECBA8FC"/>
          </w:pPr>
          <w:r w:rsidRPr="0070237E">
            <w:rPr>
              <w:lang w:bidi="es-ES"/>
            </w:rPr>
            <w:t>Educación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BD3"/>
    <w:rsid w:val="00950BD3"/>
    <w:rsid w:val="00B17CF4"/>
    <w:rsid w:val="00F0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6DA06B386D74C4D9310327849C21305">
    <w:name w:val="36DA06B386D74C4D9310327849C21305"/>
  </w:style>
  <w:style w:type="paragraph" w:customStyle="1" w:styleId="9470F4C1E2AC4263BAF06E94A10F2D40">
    <w:name w:val="9470F4C1E2AC4263BAF06E94A10F2D40"/>
  </w:style>
  <w:style w:type="paragraph" w:customStyle="1" w:styleId="CC399B8E8ABE4B008C6DE2E8494E8EC6">
    <w:name w:val="CC399B8E8ABE4B008C6DE2E8494E8EC6"/>
  </w:style>
  <w:style w:type="paragraph" w:customStyle="1" w:styleId="AB7BB4E10E9C45A0AA3FD7D4195FFB15">
    <w:name w:val="AB7BB4E10E9C45A0AA3FD7D4195FFB15"/>
  </w:style>
  <w:style w:type="paragraph" w:customStyle="1" w:styleId="20CEA1EBD6F24C12AAF20532470C6BA8">
    <w:name w:val="20CEA1EBD6F24C12AAF20532470C6BA8"/>
  </w:style>
  <w:style w:type="paragraph" w:customStyle="1" w:styleId="AF5E43DAE806455C82F16934CDF4D757">
    <w:name w:val="AF5E43DAE806455C82F16934CDF4D757"/>
  </w:style>
  <w:style w:type="paragraph" w:customStyle="1" w:styleId="3B078C11F41E448FAB6244BF99D43824">
    <w:name w:val="3B078C11F41E448FAB6244BF99D43824"/>
  </w:style>
  <w:style w:type="paragraph" w:customStyle="1" w:styleId="BC7516006124421D82568CA0D8BAF43A">
    <w:name w:val="BC7516006124421D82568CA0D8BAF43A"/>
  </w:style>
  <w:style w:type="paragraph" w:customStyle="1" w:styleId="0D7A5100FCD541C7B3D475FCD736A2B3">
    <w:name w:val="0D7A5100FCD541C7B3D475FCD736A2B3"/>
  </w:style>
  <w:style w:type="paragraph" w:customStyle="1" w:styleId="3956CFE329274F79A7DDB5A2C0FADC5C">
    <w:name w:val="3956CFE329274F79A7DDB5A2C0FADC5C"/>
  </w:style>
  <w:style w:type="paragraph" w:customStyle="1" w:styleId="A0E67A34EA5E4AA58C1EDCEA46E662B5">
    <w:name w:val="A0E67A34EA5E4AA58C1EDCEA46E662B5"/>
  </w:style>
  <w:style w:type="paragraph" w:customStyle="1" w:styleId="4CB4B8AC727C4667988C7A6F83177FC4">
    <w:name w:val="4CB4B8AC727C4667988C7A6F83177FC4"/>
  </w:style>
  <w:style w:type="paragraph" w:customStyle="1" w:styleId="A715F23FF4F84ED08C6D313FE562646C">
    <w:name w:val="A715F23FF4F84ED08C6D313FE562646C"/>
  </w:style>
  <w:style w:type="paragraph" w:customStyle="1" w:styleId="35366A67482B40C9BE06AABB132AF614">
    <w:name w:val="35366A67482B40C9BE06AABB132AF614"/>
  </w:style>
  <w:style w:type="paragraph" w:customStyle="1" w:styleId="FC4DD01D8987499DA8C23DD116B6F672">
    <w:name w:val="FC4DD01D8987499DA8C23DD116B6F672"/>
  </w:style>
  <w:style w:type="paragraph" w:customStyle="1" w:styleId="657853CE011F4FC6BC6CC0075DAD4531">
    <w:name w:val="657853CE011F4FC6BC6CC0075DAD4531"/>
  </w:style>
  <w:style w:type="paragraph" w:customStyle="1" w:styleId="E2797A956F204B169D62FDB55B2BA391">
    <w:name w:val="E2797A956F204B169D62FDB55B2BA391"/>
  </w:style>
  <w:style w:type="paragraph" w:customStyle="1" w:styleId="7ABA9E7D15D0484A812997AAC2097AA0">
    <w:name w:val="7ABA9E7D15D0484A812997AAC2097AA0"/>
  </w:style>
  <w:style w:type="character" w:styleId="nfasis">
    <w:name w:val="Emphasis"/>
    <w:basedOn w:val="Fuentedeprrafopredeter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A5747EC0A557431DA66DC9331133A5AE">
    <w:name w:val="A5747EC0A557431DA66DC9331133A5AE"/>
  </w:style>
  <w:style w:type="paragraph" w:customStyle="1" w:styleId="0AD5E21843E04DE9BD05BDB1BEFBF6FD">
    <w:name w:val="0AD5E21843E04DE9BD05BDB1BEFBF6FD"/>
  </w:style>
  <w:style w:type="paragraph" w:customStyle="1" w:styleId="FEE8074D2FD34DD3B16BC12BB33F3704">
    <w:name w:val="FEE8074D2FD34DD3B16BC12BB33F3704"/>
  </w:style>
  <w:style w:type="paragraph" w:customStyle="1" w:styleId="9C5ABF94960242758AA1849B1B8CA6FF">
    <w:name w:val="9C5ABF94960242758AA1849B1B8CA6FF"/>
  </w:style>
  <w:style w:type="paragraph" w:customStyle="1" w:styleId="043C3F17DD474992970A62D4343349A6">
    <w:name w:val="043C3F17DD474992970A62D4343349A6"/>
  </w:style>
  <w:style w:type="paragraph" w:customStyle="1" w:styleId="9D6E3A9345554B01AB8F6C08A33287A4">
    <w:name w:val="9D6E3A9345554B01AB8F6C08A33287A4"/>
  </w:style>
  <w:style w:type="paragraph" w:customStyle="1" w:styleId="3AEC68F7A41E40D0ADDA85D02DD8261D">
    <w:name w:val="3AEC68F7A41E40D0ADDA85D02DD8261D"/>
  </w:style>
  <w:style w:type="paragraph" w:customStyle="1" w:styleId="7646760DEE334747B8FCB518AECBA8FC">
    <w:name w:val="7646760DEE334747B8FCB518AECBA8FC"/>
  </w:style>
  <w:style w:type="paragraph" w:customStyle="1" w:styleId="8E5EE6AE24FB444587A542E8FAE071FD">
    <w:name w:val="8E5EE6AE24FB444587A542E8FAE071FD"/>
  </w:style>
  <w:style w:type="paragraph" w:customStyle="1" w:styleId="DBB749310C5548219D74697B3C7B6A62">
    <w:name w:val="DBB749310C5548219D74697B3C7B6A62"/>
  </w:style>
  <w:style w:type="paragraph" w:customStyle="1" w:styleId="E33AFCEDF5EC48D093A20308A84D5081">
    <w:name w:val="E33AFCEDF5EC48D093A20308A84D5081"/>
  </w:style>
  <w:style w:type="paragraph" w:customStyle="1" w:styleId="0386EDF2B3344363972E29BE62A4C840">
    <w:name w:val="0386EDF2B3344363972E29BE62A4C840"/>
  </w:style>
  <w:style w:type="paragraph" w:customStyle="1" w:styleId="9A70EF169B63424CBDAA572A067FDC1A">
    <w:name w:val="9A70EF169B63424CBDAA572A067FDC1A"/>
  </w:style>
  <w:style w:type="paragraph" w:customStyle="1" w:styleId="EB122FBBC24D43C39028F3B6A41B4FB3">
    <w:name w:val="EB122FBBC24D43C39028F3B6A41B4FB3"/>
  </w:style>
  <w:style w:type="paragraph" w:customStyle="1" w:styleId="A0E010FE167C4A979C2448F3E73CFA1C">
    <w:name w:val="A0E010FE167C4A979C2448F3E73CFA1C"/>
  </w:style>
  <w:style w:type="paragraph" w:customStyle="1" w:styleId="3E4F321529C94DA3A0AA977C69A1F347">
    <w:name w:val="3E4F321529C94DA3A0AA977C69A1F347"/>
  </w:style>
  <w:style w:type="paragraph" w:customStyle="1" w:styleId="0748D013D1D943E9928BC1014E6ABD05">
    <w:name w:val="0748D013D1D943E9928BC1014E6ABD05"/>
  </w:style>
  <w:style w:type="paragraph" w:customStyle="1" w:styleId="69AC977A7F9F45F98A570C0DF68A26D6">
    <w:name w:val="69AC977A7F9F45F98A570C0DF68A26D6"/>
  </w:style>
  <w:style w:type="paragraph" w:customStyle="1" w:styleId="53EE2275099C4769AF042E287DBE06FE">
    <w:name w:val="53EE2275099C4769AF042E287DBE06FE"/>
  </w:style>
  <w:style w:type="paragraph" w:customStyle="1" w:styleId="CEFBA16EB420401E8EA987D4CBE5C635">
    <w:name w:val="CEFBA16EB420401E8EA987D4CBE5C6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Gerardo</Abstract>
  <CompanyAddress/>
  <CompanyPhone>02932-15403030</CompanyPhone>
  <CompanyFax/>
  <CompanyEmail>gerardoarielferrero@gmail.com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827570-B584-4B5C-8A34-AA2D07B13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vitae equilibrado (diseño moderno)</Template>
  <TotalTime>87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</dc:creator>
  <cp:keywords/>
  <dc:description/>
  <cp:lastModifiedBy>Gera</cp:lastModifiedBy>
  <cp:revision>3</cp:revision>
  <dcterms:created xsi:type="dcterms:W3CDTF">2026-01-23T21:21:00Z</dcterms:created>
  <dcterms:modified xsi:type="dcterms:W3CDTF">2026-01-23T23:02:00Z</dcterms:modified>
  <cp:category>Ferrero</cp:category>
</cp:coreProperties>
</file>