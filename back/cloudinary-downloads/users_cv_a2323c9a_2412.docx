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59649E" w14:paraId="74C85F46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11EAAC21" w14:textId="674F7BF9" w:rsidR="001B2ABD" w:rsidRPr="0059649E" w:rsidRDefault="005347D7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F53FADD" wp14:editId="35F936E9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900430</wp:posOffset>
                  </wp:positionV>
                  <wp:extent cx="1847850" cy="1899285"/>
                  <wp:effectExtent l="0" t="0" r="0" b="5715"/>
                  <wp:wrapSquare wrapText="bothSides"/>
                  <wp:docPr id="12069053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905302" name="Imagen 12069053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9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72DA2907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3664F6D7" w14:textId="48C607C0" w:rsidR="001B2ABD" w:rsidRDefault="001D798F" w:rsidP="001B2ABD">
            <w:pPr>
              <w:pStyle w:val="Ttulo"/>
            </w:pPr>
            <w:r>
              <w:t>Mauro Salotti</w:t>
            </w:r>
          </w:p>
          <w:p w14:paraId="0A4CD89E" w14:textId="5B4BA038" w:rsidR="001D798F" w:rsidRDefault="005347D7" w:rsidP="001D798F">
            <w:pPr>
              <w:pStyle w:val="Subttulo"/>
              <w:rPr>
                <w:spacing w:val="0"/>
                <w:w w:val="100"/>
              </w:rPr>
            </w:pPr>
            <w:r w:rsidRPr="00A76B46">
              <w:rPr>
                <w:spacing w:val="0"/>
                <w:w w:val="48"/>
              </w:rPr>
              <w:t>Profesor de Educación Físic</w:t>
            </w:r>
            <w:r w:rsidRPr="00A76B46">
              <w:rPr>
                <w:spacing w:val="28"/>
                <w:w w:val="48"/>
              </w:rPr>
              <w:t>a</w:t>
            </w:r>
          </w:p>
          <w:p w14:paraId="5A5E7557" w14:textId="04C61CD6" w:rsidR="005347D7" w:rsidRPr="005347D7" w:rsidRDefault="005347D7" w:rsidP="005347D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Preparador Físico</w:t>
            </w:r>
          </w:p>
        </w:tc>
      </w:tr>
      <w:tr w:rsidR="001B2ABD" w:rsidRPr="0059649E" w14:paraId="3BAAE4BD" w14:textId="77777777" w:rsidTr="001B2ABD">
        <w:tc>
          <w:tcPr>
            <w:tcW w:w="3600" w:type="dxa"/>
          </w:tcPr>
          <w:p w14:paraId="34848B33" w14:textId="63730769" w:rsidR="00036450" w:rsidRPr="0059649E" w:rsidRDefault="00036450" w:rsidP="009260CD"/>
          <w:p w14:paraId="5BDCF247" w14:textId="77777777" w:rsidR="00036450" w:rsidRPr="0059649E" w:rsidRDefault="00036450" w:rsidP="00036450"/>
          <w:sdt>
            <w:sdtPr>
              <w:id w:val="-1954003311"/>
              <w:placeholder>
                <w:docPart w:val="936D16D032974C3E96473549E40EDEAB"/>
              </w:placeholder>
              <w:temporary/>
              <w:showingPlcHdr/>
              <w15:appearance w15:val="hidden"/>
            </w:sdtPr>
            <w:sdtContent>
              <w:p w14:paraId="464763F6" w14:textId="77777777" w:rsidR="00036450" w:rsidRPr="0059649E" w:rsidRDefault="00CB0055" w:rsidP="00CB0055">
                <w:pPr>
                  <w:pStyle w:val="Ttulo3"/>
                </w:pPr>
                <w:r w:rsidRPr="001D798F">
                  <w:rPr>
                    <w:color w:val="auto"/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8A83EE4D46C3499A92714F7087FE055A"/>
              </w:placeholder>
              <w:temporary/>
              <w:showingPlcHdr/>
              <w15:appearance w15:val="hidden"/>
            </w:sdtPr>
            <w:sdtContent>
              <w:p w14:paraId="3BD2A9DC" w14:textId="77777777" w:rsidR="004D3011" w:rsidRPr="0059649E" w:rsidRDefault="004D3011" w:rsidP="004D3011">
                <w:r w:rsidRPr="0059649E">
                  <w:rPr>
                    <w:lang w:bidi="es-ES"/>
                  </w:rPr>
                  <w:t>TELÉFONO:</w:t>
                </w:r>
              </w:p>
            </w:sdtContent>
          </w:sdt>
          <w:p w14:paraId="1BCB406E" w14:textId="7329EFD3" w:rsidR="004D3011" w:rsidRPr="0059649E" w:rsidRDefault="001D798F" w:rsidP="004D3011">
            <w:r>
              <w:t>(011)15 6185 6591</w:t>
            </w:r>
          </w:p>
          <w:p w14:paraId="5F7377D4" w14:textId="77777777" w:rsidR="004D3011" w:rsidRPr="0059649E" w:rsidRDefault="004D3011" w:rsidP="004D3011"/>
          <w:sdt>
            <w:sdtPr>
              <w:id w:val="67859272"/>
              <w:placeholder>
                <w:docPart w:val="21A98008CA3545EEAFE5F7E501E6B477"/>
              </w:placeholder>
              <w:temporary/>
              <w:showingPlcHdr/>
              <w15:appearance w15:val="hidden"/>
            </w:sdtPr>
            <w:sdtContent>
              <w:p w14:paraId="6BC8DEDF" w14:textId="77777777" w:rsidR="004D3011" w:rsidRPr="0059649E" w:rsidRDefault="004D3011" w:rsidP="004D3011">
                <w:r w:rsidRPr="0059649E">
                  <w:rPr>
                    <w:lang w:bidi="es-ES"/>
                  </w:rPr>
                  <w:t>SITIO WEB:</w:t>
                </w:r>
              </w:p>
            </w:sdtContent>
          </w:sdt>
          <w:p w14:paraId="141B0F92" w14:textId="3B861873" w:rsidR="004D3011" w:rsidRDefault="001D798F" w:rsidP="004D3011">
            <w:hyperlink r:id="rId10" w:history="1">
              <w:r w:rsidRPr="00CD03EC">
                <w:rPr>
                  <w:rStyle w:val="Hipervnculo"/>
                </w:rPr>
                <w:t>www.linkedin.com/in/maurosalotti</w:t>
              </w:r>
            </w:hyperlink>
          </w:p>
          <w:p w14:paraId="08969DC0" w14:textId="77777777" w:rsidR="001D798F" w:rsidRDefault="001D798F" w:rsidP="004D3011"/>
          <w:p w14:paraId="66062759" w14:textId="046AAE82" w:rsidR="001D798F" w:rsidRDefault="001D798F" w:rsidP="004D3011">
            <w:r>
              <w:t>INSTAGRAM:</w:t>
            </w:r>
          </w:p>
          <w:p w14:paraId="49E213AE" w14:textId="7F995F93" w:rsidR="001D798F" w:rsidRPr="0059649E" w:rsidRDefault="001D798F" w:rsidP="004D3011">
            <w:r>
              <w:t>@maurosalotti.pf</w:t>
            </w:r>
          </w:p>
          <w:p w14:paraId="6D30FF92" w14:textId="77777777" w:rsidR="004D3011" w:rsidRPr="0059649E" w:rsidRDefault="004D3011" w:rsidP="004D3011"/>
          <w:sdt>
            <w:sdtPr>
              <w:id w:val="-240260293"/>
              <w:placeholder>
                <w:docPart w:val="5FF97024DB06402BB21AE21BD447B8DB"/>
              </w:placeholder>
              <w:temporary/>
              <w:showingPlcHdr/>
              <w15:appearance w15:val="hidden"/>
            </w:sdtPr>
            <w:sdtContent>
              <w:p w14:paraId="0BC97256" w14:textId="77777777" w:rsidR="004D3011" w:rsidRPr="0059649E" w:rsidRDefault="004D3011" w:rsidP="004D3011">
                <w:r w:rsidRPr="0059649E">
                  <w:rPr>
                    <w:lang w:bidi="es-ES"/>
                  </w:rPr>
                  <w:t>CORREO ELECTRÓNICO:</w:t>
                </w:r>
              </w:p>
            </w:sdtContent>
          </w:sdt>
          <w:p w14:paraId="2340B847" w14:textId="56040612" w:rsidR="004D3011" w:rsidRDefault="005A2FC6" w:rsidP="004D3011">
            <w:pPr>
              <w:rPr>
                <w:color w:val="B85A22" w:themeColor="accent2" w:themeShade="BF"/>
                <w:szCs w:val="18"/>
                <w:u w:val="single"/>
              </w:rPr>
            </w:pPr>
            <w:hyperlink r:id="rId11" w:history="1">
              <w:r w:rsidRPr="007D0123">
                <w:rPr>
                  <w:rStyle w:val="Hipervnculo"/>
                  <w:szCs w:val="18"/>
                </w:rPr>
                <w:t>salottimauro5@gmail.com</w:t>
              </w:r>
            </w:hyperlink>
          </w:p>
          <w:p w14:paraId="7E806EAF" w14:textId="77777777" w:rsidR="005A2FC6" w:rsidRDefault="005A2FC6" w:rsidP="004D3011">
            <w:pPr>
              <w:rPr>
                <w:color w:val="B85A22" w:themeColor="accent2" w:themeShade="BF"/>
                <w:szCs w:val="18"/>
                <w:u w:val="single"/>
              </w:rPr>
            </w:pPr>
          </w:p>
          <w:p w14:paraId="019EEF07" w14:textId="77777777" w:rsidR="005A2FC6" w:rsidRDefault="005A2FC6" w:rsidP="004D3011">
            <w:pPr>
              <w:rPr>
                <w:color w:val="B85A22" w:themeColor="accent2" w:themeShade="BF"/>
                <w:szCs w:val="18"/>
                <w:u w:val="single"/>
              </w:rPr>
            </w:pPr>
          </w:p>
          <w:p w14:paraId="63F778F3" w14:textId="77777777" w:rsidR="005A2FC6" w:rsidRDefault="005A2FC6" w:rsidP="004D3011">
            <w:pPr>
              <w:rPr>
                <w:color w:val="B85A22" w:themeColor="accent2" w:themeShade="BF"/>
                <w:szCs w:val="18"/>
                <w:u w:val="single"/>
              </w:rPr>
            </w:pPr>
          </w:p>
          <w:p w14:paraId="06642C05" w14:textId="77777777" w:rsidR="005A2FC6" w:rsidRDefault="005A2FC6" w:rsidP="004D3011">
            <w:pPr>
              <w:rPr>
                <w:color w:val="B85A22" w:themeColor="accent2" w:themeShade="BF"/>
                <w:szCs w:val="18"/>
                <w:u w:val="single"/>
              </w:rPr>
            </w:pPr>
          </w:p>
          <w:p w14:paraId="3C8E1224" w14:textId="77777777" w:rsidR="005A2FC6" w:rsidRDefault="005A2FC6" w:rsidP="004D3011">
            <w:pPr>
              <w:rPr>
                <w:color w:val="B85A22" w:themeColor="accent2" w:themeShade="BF"/>
                <w:szCs w:val="18"/>
                <w:u w:val="single"/>
              </w:rPr>
            </w:pPr>
          </w:p>
          <w:p w14:paraId="022E38CE" w14:textId="77777777" w:rsidR="005A2FC6" w:rsidRDefault="005A2FC6" w:rsidP="004D3011">
            <w:pPr>
              <w:rPr>
                <w:color w:val="B85A22" w:themeColor="accent2" w:themeShade="BF"/>
                <w:szCs w:val="18"/>
                <w:u w:val="single"/>
              </w:rPr>
            </w:pPr>
          </w:p>
          <w:p w14:paraId="11B8F408" w14:textId="77777777" w:rsidR="005A2FC6" w:rsidRDefault="005A2FC6" w:rsidP="004D3011">
            <w:pPr>
              <w:rPr>
                <w:color w:val="B85A22" w:themeColor="accent2" w:themeShade="BF"/>
                <w:szCs w:val="18"/>
                <w:u w:val="single"/>
              </w:rPr>
            </w:pPr>
          </w:p>
          <w:p w14:paraId="7AA4B7DE" w14:textId="667C3EE9" w:rsidR="005A2FC6" w:rsidRPr="00854703" w:rsidRDefault="005A2FC6" w:rsidP="000B01B1">
            <w:pPr>
              <w:spacing w:line="360" w:lineRule="auto"/>
              <w:rPr>
                <w:b/>
                <w:bCs/>
                <w:i/>
                <w:iCs/>
                <w:color w:val="B85A22" w:themeColor="accent2" w:themeShade="BF"/>
                <w:sz w:val="20"/>
                <w:szCs w:val="20"/>
              </w:rPr>
            </w:pPr>
            <w:r w:rsidRPr="00854703">
              <w:rPr>
                <w:b/>
                <w:bCs/>
                <w:i/>
                <w:iCs/>
                <w:sz w:val="20"/>
                <w:szCs w:val="20"/>
              </w:rPr>
              <w:t xml:space="preserve">Profesor de Educación Física. Preparador Físico </w:t>
            </w:r>
            <w:r w:rsidR="000B01B1" w:rsidRPr="00854703">
              <w:rPr>
                <w:b/>
                <w:bCs/>
                <w:i/>
                <w:iCs/>
                <w:sz w:val="20"/>
                <w:szCs w:val="20"/>
              </w:rPr>
              <w:t>especializado en fútbol y futsal, con mas de 9 años desarrollándome en el ámbito del entrenamiento deportivo competitivo y recreativo</w:t>
            </w:r>
          </w:p>
        </w:tc>
        <w:tc>
          <w:tcPr>
            <w:tcW w:w="720" w:type="dxa"/>
          </w:tcPr>
          <w:p w14:paraId="1C2EB5BD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rPr>
                <w:rFonts w:asciiTheme="minorHAnsi" w:hAnsiTheme="minorHAnsi"/>
                <w:sz w:val="20"/>
                <w:szCs w:val="20"/>
              </w:rPr>
              <w:id w:val="1049110328"/>
              <w:placeholder>
                <w:docPart w:val="488AE8A212454631A5ACE5C03E3B4B27"/>
              </w:placeholder>
              <w:temporary/>
              <w:showingPlcHdr/>
              <w15:appearance w15:val="hidden"/>
            </w:sdtPr>
            <w:sdtContent>
              <w:p w14:paraId="46FED153" w14:textId="77777777" w:rsidR="001B2ABD" w:rsidRPr="005A2FC6" w:rsidRDefault="00E25A26" w:rsidP="00036450">
                <w:pPr>
                  <w:pStyle w:val="Ttulo2"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A2FC6">
                  <w:rPr>
                    <w:rFonts w:asciiTheme="minorHAnsi" w:hAnsiTheme="minorHAnsi"/>
                    <w:sz w:val="20"/>
                    <w:szCs w:val="20"/>
                    <w:lang w:bidi="es-ES"/>
                  </w:rPr>
                  <w:t>EDUCACIÓN</w:t>
                </w:r>
              </w:p>
            </w:sdtContent>
          </w:sdt>
          <w:p w14:paraId="50A3C4A2" w14:textId="77777777" w:rsidR="00061A50" w:rsidRPr="005A2FC6" w:rsidRDefault="00061A50" w:rsidP="00B359E4">
            <w:pPr>
              <w:pStyle w:val="Ttulo4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</w:p>
          <w:p w14:paraId="38B149CD" w14:textId="546C0FB7" w:rsidR="00036450" w:rsidRPr="005A2FC6" w:rsidRDefault="001D798F" w:rsidP="00B359E4">
            <w:pPr>
              <w:pStyle w:val="Ttulo4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i/>
                <w:iCs/>
                <w:sz w:val="20"/>
                <w:szCs w:val="20"/>
              </w:rPr>
              <w:t>Universidad Nacional de La Matanza</w:t>
            </w:r>
          </w:p>
          <w:p w14:paraId="23BB901D" w14:textId="77777777" w:rsidR="001D798F" w:rsidRPr="005A2FC6" w:rsidRDefault="001D798F" w:rsidP="001D798F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</w:p>
          <w:p w14:paraId="0468FF7D" w14:textId="72D1FCE3" w:rsidR="00036450" w:rsidRPr="005A2FC6" w:rsidRDefault="001D798F" w:rsidP="00B359E4">
            <w:pPr>
              <w:pStyle w:val="Fecha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Abril 2006</w:t>
            </w:r>
            <w:r w:rsidR="00036450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–</w:t>
            </w:r>
            <w:r w:rsidR="00036450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  <w:r w:rsidRPr="005A2FC6">
              <w:rPr>
                <w:rFonts w:asciiTheme="minorHAnsi" w:hAnsiTheme="minorHAnsi"/>
                <w:sz w:val="20"/>
                <w:szCs w:val="20"/>
              </w:rPr>
              <w:t>febrero 2011</w:t>
            </w:r>
          </w:p>
          <w:p w14:paraId="73A58234" w14:textId="77777777" w:rsidR="001D798F" w:rsidRPr="005A2FC6" w:rsidRDefault="001D798F" w:rsidP="001D798F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4B1E12DC" w14:textId="2D28C319" w:rsidR="00CC0C6D" w:rsidRPr="005A2FC6" w:rsidRDefault="00061A50" w:rsidP="00CC0C6D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PROFESORADO DE EDUCACIÓN FÍSICA</w:t>
            </w:r>
            <w:r w:rsidRPr="005A2FC6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lang w:bidi="es-ES"/>
              </w:rPr>
              <w:t xml:space="preserve"> </w:t>
            </w:r>
          </w:p>
          <w:p w14:paraId="5BC66174" w14:textId="77777777" w:rsidR="00036450" w:rsidRPr="005A2FC6" w:rsidRDefault="004142CD" w:rsidP="004142CD">
            <w:pPr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</w:p>
          <w:p w14:paraId="75D09DF0" w14:textId="77777777" w:rsidR="004142CD" w:rsidRPr="005A2FC6" w:rsidRDefault="004142CD" w:rsidP="00036450">
            <w:pPr>
              <w:rPr>
                <w:rFonts w:asciiTheme="minorHAnsi" w:hAnsiTheme="minorHAnsi"/>
                <w:sz w:val="20"/>
                <w:szCs w:val="20"/>
              </w:rPr>
            </w:pPr>
          </w:p>
          <w:sdt>
            <w:sdtPr>
              <w:rPr>
                <w:rFonts w:asciiTheme="minorHAnsi" w:hAnsiTheme="minorHAnsi"/>
                <w:sz w:val="20"/>
                <w:szCs w:val="20"/>
              </w:rPr>
              <w:id w:val="1001553383"/>
              <w:placeholder>
                <w:docPart w:val="A3DF9A71F16B46C8A96214B338A41CED"/>
              </w:placeholder>
              <w:temporary/>
              <w:showingPlcHdr/>
              <w15:appearance w15:val="hidden"/>
            </w:sdtPr>
            <w:sdtContent>
              <w:p w14:paraId="5F47F96B" w14:textId="77777777" w:rsidR="00036450" w:rsidRPr="005A2FC6" w:rsidRDefault="00036450" w:rsidP="00036450">
                <w:pPr>
                  <w:pStyle w:val="Ttulo2"/>
                  <w:rPr>
                    <w:rFonts w:asciiTheme="minorHAnsi" w:hAnsiTheme="minorHAnsi"/>
                    <w:sz w:val="20"/>
                    <w:szCs w:val="20"/>
                  </w:rPr>
                </w:pPr>
                <w:r w:rsidRPr="005A2FC6">
                  <w:rPr>
                    <w:rFonts w:asciiTheme="minorHAnsi" w:hAnsiTheme="minorHAnsi"/>
                    <w:sz w:val="20"/>
                    <w:szCs w:val="20"/>
                    <w:lang w:bidi="es-ES"/>
                  </w:rPr>
                  <w:t>EXPERIENCIA LABORAL</w:t>
                </w:r>
              </w:p>
            </w:sdtContent>
          </w:sdt>
          <w:p w14:paraId="6FE90DBF" w14:textId="77777777" w:rsidR="00061A50" w:rsidRPr="005A2FC6" w:rsidRDefault="00061A50" w:rsidP="00B359E4">
            <w:pPr>
              <w:pStyle w:val="Ttulo4"/>
              <w:rPr>
                <w:rFonts w:asciiTheme="minorHAnsi" w:hAnsiTheme="minorHAnsi"/>
                <w:i/>
                <w:iCs/>
                <w:sz w:val="20"/>
                <w:szCs w:val="20"/>
                <w:lang w:val="es-AR"/>
              </w:rPr>
            </w:pPr>
          </w:p>
          <w:p w14:paraId="080A8B1A" w14:textId="02540568" w:rsidR="001D798F" w:rsidRPr="005A2FC6" w:rsidRDefault="00A76B46" w:rsidP="00B359E4">
            <w:pPr>
              <w:pStyle w:val="Ttulo4"/>
              <w:rPr>
                <w:rFonts w:asciiTheme="minorHAnsi" w:hAnsiTheme="minorHAnsi"/>
                <w:i/>
                <w:iCs/>
                <w:sz w:val="20"/>
                <w:szCs w:val="20"/>
                <w:lang w:val="es-AR" w:bidi="es-ES"/>
              </w:rPr>
            </w:pPr>
            <w:r w:rsidRPr="005A2FC6">
              <w:rPr>
                <w:rFonts w:asciiTheme="minorHAnsi" w:hAnsiTheme="minorHAnsi"/>
                <w:i/>
                <w:iCs/>
                <w:sz w:val="20"/>
                <w:szCs w:val="20"/>
                <w:lang w:val="es-AR"/>
              </w:rPr>
              <w:t>CLUB ATLÉTICO VÉLEZ SARSFIELD</w:t>
            </w:r>
            <w:r w:rsidRPr="005A2FC6">
              <w:rPr>
                <w:rFonts w:asciiTheme="minorHAnsi" w:hAnsiTheme="minorHAnsi"/>
                <w:i/>
                <w:iCs/>
                <w:sz w:val="20"/>
                <w:szCs w:val="20"/>
                <w:lang w:val="es-AR" w:bidi="es-ES"/>
              </w:rPr>
              <w:t xml:space="preserve"> </w:t>
            </w:r>
          </w:p>
          <w:p w14:paraId="704F20F9" w14:textId="77777777" w:rsidR="004E0535" w:rsidRPr="005A2FC6" w:rsidRDefault="004E0535" w:rsidP="004E0535">
            <w:pPr>
              <w:rPr>
                <w:rFonts w:asciiTheme="minorHAnsi" w:hAnsiTheme="minorHAnsi"/>
                <w:i/>
                <w:iCs/>
                <w:sz w:val="20"/>
                <w:szCs w:val="20"/>
                <w:lang w:val="es-AR" w:bidi="es-ES"/>
              </w:rPr>
            </w:pPr>
          </w:p>
          <w:p w14:paraId="67387A2D" w14:textId="73A124B8" w:rsidR="00036450" w:rsidRPr="005A2FC6" w:rsidRDefault="001D798F" w:rsidP="00B359E4">
            <w:pPr>
              <w:pStyle w:val="Ttulo4"/>
              <w:rPr>
                <w:rFonts w:asciiTheme="minorHAnsi" w:hAnsiTheme="minorHAnsi"/>
                <w:sz w:val="20"/>
                <w:szCs w:val="20"/>
                <w:lang w:val="es-AR"/>
              </w:rPr>
            </w:pPr>
            <w:r w:rsidRPr="005A2FC6">
              <w:rPr>
                <w:rFonts w:asciiTheme="minorHAnsi" w:hAnsiTheme="minorHAnsi"/>
                <w:sz w:val="20"/>
                <w:szCs w:val="20"/>
                <w:lang w:val="es-AR"/>
              </w:rPr>
              <w:t>Preparador Físico</w:t>
            </w:r>
          </w:p>
          <w:p w14:paraId="7EF170CD" w14:textId="77777777" w:rsidR="004E0535" w:rsidRPr="005A2FC6" w:rsidRDefault="004E0535" w:rsidP="004E0535">
            <w:pPr>
              <w:rPr>
                <w:rFonts w:asciiTheme="minorHAnsi" w:hAnsiTheme="minorHAnsi"/>
                <w:sz w:val="20"/>
                <w:szCs w:val="20"/>
                <w:lang w:val="es-AR"/>
              </w:rPr>
            </w:pPr>
          </w:p>
          <w:p w14:paraId="7CB3F74C" w14:textId="342A674B" w:rsidR="00036450" w:rsidRPr="005A2FC6" w:rsidRDefault="001D798F" w:rsidP="00B359E4">
            <w:pPr>
              <w:pStyle w:val="Fecha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Enero 2023</w:t>
            </w:r>
            <w:r w:rsidR="004142CD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–</w:t>
            </w:r>
            <w:r w:rsidR="004142CD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  <w:r w:rsidR="00070F01" w:rsidRPr="005A2FC6">
              <w:rPr>
                <w:rFonts w:asciiTheme="minorHAnsi" w:hAnsiTheme="minorHAnsi"/>
                <w:sz w:val="20"/>
                <w:szCs w:val="20"/>
              </w:rPr>
              <w:t>P</w:t>
            </w:r>
            <w:r w:rsidRPr="005A2FC6">
              <w:rPr>
                <w:rFonts w:asciiTheme="minorHAnsi" w:hAnsiTheme="minorHAnsi"/>
                <w:sz w:val="20"/>
                <w:szCs w:val="20"/>
              </w:rPr>
              <w:t>resente</w:t>
            </w:r>
          </w:p>
          <w:p w14:paraId="34E707D2" w14:textId="77777777" w:rsidR="001D798F" w:rsidRPr="005A2FC6" w:rsidRDefault="001D798F" w:rsidP="001D798F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F230E7B" w14:textId="2BAF63FC" w:rsidR="00036450" w:rsidRPr="005A2FC6" w:rsidRDefault="001D798F" w:rsidP="00070F01">
            <w:pPr>
              <w:spacing w:line="360" w:lineRule="auto"/>
              <w:rPr>
                <w:rFonts w:asciiTheme="minorHAnsi" w:hAnsiTheme="minorHAnsi"/>
                <w:sz w:val="20"/>
                <w:szCs w:val="20"/>
                <w:lang w:bidi="es-ES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A cargo de la preparación física de la 1ra división de futsal AFA</w:t>
            </w:r>
            <w:r w:rsidR="00036450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</w:p>
          <w:p w14:paraId="37F133CF" w14:textId="0DE50FDD" w:rsidR="004E0535" w:rsidRPr="005A2FC6" w:rsidRDefault="004E0535" w:rsidP="00070F01">
            <w:pPr>
              <w:spacing w:line="360" w:lineRule="auto"/>
              <w:rPr>
                <w:rFonts w:asciiTheme="minorHAnsi" w:hAnsiTheme="minorHAnsi"/>
                <w:sz w:val="20"/>
                <w:szCs w:val="20"/>
                <w:lang w:bidi="es-ES"/>
              </w:rPr>
            </w:pP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Tareas de planificación, desarrollo de capacidades físicas, técnicas y tácticas y evaluación y control del rendimiento deportivo</w:t>
            </w:r>
          </w:p>
          <w:p w14:paraId="6D88EFA7" w14:textId="41DE5EC5" w:rsidR="004E0535" w:rsidRPr="005A2FC6" w:rsidRDefault="004E0535" w:rsidP="00070F01">
            <w:pPr>
              <w:spacing w:line="360" w:lineRule="auto"/>
              <w:rPr>
                <w:rFonts w:asciiTheme="minorHAnsi" w:hAnsiTheme="minorHAnsi"/>
                <w:sz w:val="20"/>
                <w:szCs w:val="20"/>
                <w:lang w:bidi="es-ES"/>
              </w:rPr>
            </w:pP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2do Puesto torneo AFA 2023</w:t>
            </w:r>
          </w:p>
          <w:p w14:paraId="473A083B" w14:textId="681E23ED" w:rsidR="004E0535" w:rsidRPr="005A2FC6" w:rsidRDefault="004E0535" w:rsidP="00070F01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1er Puesto Torneo AFA 2024</w:t>
            </w:r>
          </w:p>
          <w:p w14:paraId="1EEF3F81" w14:textId="77777777" w:rsidR="004D3011" w:rsidRPr="005A2FC6" w:rsidRDefault="004D3011" w:rsidP="00036450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71DBDC6F" w14:textId="3E6EC10E" w:rsidR="004E0535" w:rsidRPr="005A2FC6" w:rsidRDefault="00A76B46" w:rsidP="00B359E4">
            <w:pPr>
              <w:pStyle w:val="Ttulo4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i/>
                <w:iCs/>
                <w:sz w:val="20"/>
                <w:szCs w:val="20"/>
              </w:rPr>
              <w:t>CLUB SITAS</w:t>
            </w:r>
          </w:p>
          <w:p w14:paraId="7170F5CD" w14:textId="77777777" w:rsidR="004E0535" w:rsidRPr="005A2FC6" w:rsidRDefault="004E0535" w:rsidP="00B359E4">
            <w:pPr>
              <w:pStyle w:val="Ttulo4"/>
              <w:rPr>
                <w:rFonts w:asciiTheme="minorHAnsi" w:hAnsiTheme="minorHAnsi"/>
                <w:sz w:val="20"/>
                <w:szCs w:val="20"/>
                <w:lang w:bidi="es-ES"/>
              </w:rPr>
            </w:pPr>
          </w:p>
          <w:p w14:paraId="5B6401E4" w14:textId="76699227" w:rsidR="004D3011" w:rsidRPr="005A2FC6" w:rsidRDefault="004E0535" w:rsidP="00B359E4">
            <w:pPr>
              <w:pStyle w:val="Ttulo4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Preparador Físico</w:t>
            </w:r>
          </w:p>
          <w:p w14:paraId="03D09EB6" w14:textId="77777777" w:rsidR="00070F01" w:rsidRPr="005A2FC6" w:rsidRDefault="00070F01" w:rsidP="00070F01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26A9735A" w14:textId="11D5FE54" w:rsidR="004D3011" w:rsidRPr="005A2FC6" w:rsidRDefault="00070F01" w:rsidP="00B359E4">
            <w:pPr>
              <w:pStyle w:val="Fecha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Enero 2024</w:t>
            </w:r>
            <w:r w:rsidR="004142CD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–</w:t>
            </w:r>
            <w:r w:rsidR="004142CD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  <w:r w:rsidRPr="005A2FC6">
              <w:rPr>
                <w:rFonts w:asciiTheme="minorHAnsi" w:hAnsiTheme="minorHAnsi"/>
                <w:sz w:val="20"/>
                <w:szCs w:val="20"/>
              </w:rPr>
              <w:t>Presente</w:t>
            </w:r>
          </w:p>
          <w:p w14:paraId="4E392E92" w14:textId="77777777" w:rsidR="00070F01" w:rsidRPr="005A2FC6" w:rsidRDefault="00070F01" w:rsidP="00070F01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45B639EE" w14:textId="027E8B37" w:rsidR="00070F01" w:rsidRPr="005A2FC6" w:rsidRDefault="00070F01" w:rsidP="00070F01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 xml:space="preserve">A cargo de la </w:t>
            </w:r>
            <w:r w:rsidR="00061A50" w:rsidRPr="005A2FC6">
              <w:rPr>
                <w:rFonts w:asciiTheme="minorHAnsi" w:hAnsiTheme="minorHAnsi"/>
                <w:sz w:val="20"/>
                <w:szCs w:val="20"/>
              </w:rPr>
              <w:t>P</w:t>
            </w:r>
            <w:r w:rsidRPr="005A2FC6">
              <w:rPr>
                <w:rFonts w:asciiTheme="minorHAnsi" w:hAnsiTheme="minorHAnsi"/>
                <w:sz w:val="20"/>
                <w:szCs w:val="20"/>
              </w:rPr>
              <w:t xml:space="preserve">reparación Física de las categorías juveniles, </w:t>
            </w:r>
            <w:r w:rsidR="005A2FC6" w:rsidRPr="005A2FC6">
              <w:rPr>
                <w:rFonts w:asciiTheme="minorHAnsi" w:hAnsiTheme="minorHAnsi"/>
                <w:sz w:val="20"/>
                <w:szCs w:val="20"/>
              </w:rPr>
              <w:t>sub-23</w:t>
            </w:r>
            <w:r w:rsidRPr="005A2FC6">
              <w:rPr>
                <w:rFonts w:asciiTheme="minorHAnsi" w:hAnsiTheme="minorHAnsi"/>
                <w:sz w:val="20"/>
                <w:szCs w:val="20"/>
              </w:rPr>
              <w:t xml:space="preserve"> y Senior. </w:t>
            </w: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Tareas de planificación, desarrollo de capacidades físicas, técnicas y tácticas y evaluación y control del rendimiento deportivo</w:t>
            </w:r>
          </w:p>
          <w:p w14:paraId="60E2476C" w14:textId="77777777" w:rsidR="00070F01" w:rsidRPr="005A2FC6" w:rsidRDefault="00070F01" w:rsidP="00B359E4">
            <w:pPr>
              <w:pStyle w:val="Ttulo4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</w:p>
          <w:p w14:paraId="2628BF93" w14:textId="77777777" w:rsidR="00070F01" w:rsidRPr="005A2FC6" w:rsidRDefault="00070F01" w:rsidP="00B359E4">
            <w:pPr>
              <w:pStyle w:val="Ttulo4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</w:p>
          <w:p w14:paraId="6C92E334" w14:textId="709DC186" w:rsidR="00070F01" w:rsidRPr="005A2FC6" w:rsidRDefault="00A76B46" w:rsidP="00B359E4">
            <w:pPr>
              <w:pStyle w:val="Ttulo4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MAURO SALOTTI PREPARACIÓN FÍSICA </w:t>
            </w:r>
            <w:r w:rsidR="00070F01" w:rsidRPr="005A2FC6">
              <w:rPr>
                <w:rFonts w:asciiTheme="minorHAnsi" w:hAnsiTheme="minorHAnsi"/>
                <w:i/>
                <w:iCs/>
                <w:sz w:val="20"/>
                <w:szCs w:val="20"/>
              </w:rPr>
              <w:t>(emprendimiento propio)</w:t>
            </w:r>
          </w:p>
          <w:p w14:paraId="623992B2" w14:textId="77777777" w:rsidR="00070F01" w:rsidRPr="005A2FC6" w:rsidRDefault="00070F01" w:rsidP="00B359E4">
            <w:pPr>
              <w:pStyle w:val="Ttulo4"/>
              <w:rPr>
                <w:rFonts w:asciiTheme="minorHAnsi" w:hAnsiTheme="minorHAnsi"/>
                <w:sz w:val="20"/>
                <w:szCs w:val="20"/>
              </w:rPr>
            </w:pPr>
          </w:p>
          <w:p w14:paraId="7A14ABCA" w14:textId="63DAF6C3" w:rsidR="004D3011" w:rsidRPr="005A2FC6" w:rsidRDefault="00070F01" w:rsidP="00B359E4">
            <w:pPr>
              <w:pStyle w:val="Ttulo4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Preparador Físico</w:t>
            </w:r>
          </w:p>
          <w:p w14:paraId="1E455984" w14:textId="77777777" w:rsidR="00070F01" w:rsidRPr="005A2FC6" w:rsidRDefault="00070F01" w:rsidP="00070F01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60F6364" w14:textId="6C1410F0" w:rsidR="004D3011" w:rsidRPr="005A2FC6" w:rsidRDefault="00070F01" w:rsidP="00B359E4">
            <w:pPr>
              <w:pStyle w:val="Fecha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Marzo 2015</w:t>
            </w:r>
            <w:r w:rsidR="004142CD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–</w:t>
            </w:r>
            <w:r w:rsidR="004142CD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 </w:t>
            </w:r>
            <w:r w:rsidRPr="005A2FC6">
              <w:rPr>
                <w:rFonts w:asciiTheme="minorHAnsi" w:hAnsiTheme="minorHAnsi"/>
                <w:sz w:val="20"/>
                <w:szCs w:val="20"/>
              </w:rPr>
              <w:t>Presente</w:t>
            </w:r>
          </w:p>
          <w:p w14:paraId="2CC610BE" w14:textId="77777777" w:rsidR="00070F01" w:rsidRPr="005A2FC6" w:rsidRDefault="00070F01" w:rsidP="00070F01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51901C5" w14:textId="41C18B29" w:rsidR="005A2FC6" w:rsidRPr="005A2FC6" w:rsidRDefault="00070F01" w:rsidP="00070F01">
            <w:pPr>
              <w:spacing w:line="360" w:lineRule="auto"/>
              <w:rPr>
                <w:rFonts w:asciiTheme="minorHAnsi" w:hAnsiTheme="minorHAnsi"/>
                <w:sz w:val="20"/>
                <w:szCs w:val="20"/>
                <w:lang w:bidi="es-ES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Planificación y desarrollo de entrenamientos orientados a la salud y el deporte</w:t>
            </w:r>
            <w:r w:rsidR="005A2FC6">
              <w:rPr>
                <w:rFonts w:asciiTheme="minorHAnsi" w:hAnsiTheme="minorHAnsi"/>
                <w:sz w:val="20"/>
                <w:szCs w:val="20"/>
                <w:lang w:bidi="es-ES"/>
              </w:rPr>
              <w:t>.</w:t>
            </w:r>
          </w:p>
          <w:p w14:paraId="0FB9D48C" w14:textId="19FBB955" w:rsidR="00070F01" w:rsidRPr="005A2FC6" w:rsidRDefault="00070F01" w:rsidP="00070F01">
            <w:pPr>
              <w:spacing w:line="360" w:lineRule="auto"/>
              <w:rPr>
                <w:rFonts w:asciiTheme="minorHAnsi" w:hAnsiTheme="minorHAnsi"/>
                <w:sz w:val="20"/>
                <w:szCs w:val="20"/>
                <w:lang w:bidi="es-ES"/>
              </w:rPr>
            </w:pPr>
            <w:r w:rsidRPr="005A2FC6">
              <w:rPr>
                <w:rFonts w:asciiTheme="minorHAnsi" w:hAnsiTheme="minorHAnsi"/>
                <w:sz w:val="20"/>
                <w:szCs w:val="20"/>
                <w:lang w:bidi="es-ES"/>
              </w:rPr>
              <w:t xml:space="preserve">Preparación Física de futbol para jugadores amateurs y </w:t>
            </w:r>
            <w:r w:rsidR="005A2FC6" w:rsidRPr="005A2FC6">
              <w:rPr>
                <w:rFonts w:asciiTheme="minorHAnsi" w:hAnsiTheme="minorHAnsi"/>
                <w:sz w:val="20"/>
                <w:szCs w:val="20"/>
                <w:lang w:bidi="es-ES"/>
              </w:rPr>
              <w:t>semiprofesionales.</w:t>
            </w:r>
          </w:p>
          <w:p w14:paraId="3DA5535A" w14:textId="77777777" w:rsidR="001678A4" w:rsidRPr="005A2FC6" w:rsidRDefault="001678A4" w:rsidP="00070F01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</w:p>
          <w:p w14:paraId="50756AB6" w14:textId="4DF7ABF0" w:rsidR="001678A4" w:rsidRPr="005A2FC6" w:rsidRDefault="00A76B46" w:rsidP="001678A4">
            <w:pPr>
              <w:spacing w:line="360" w:lineRule="auto"/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MINISTERIO DE DESARROLLO SOCIAL DE LA NACIÓN</w:t>
            </w:r>
          </w:p>
          <w:p w14:paraId="11DA181E" w14:textId="77777777" w:rsidR="00061A50" w:rsidRPr="005A2FC6" w:rsidRDefault="00061A50" w:rsidP="001678A4">
            <w:pPr>
              <w:spacing w:line="360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  <w:p w14:paraId="6A1B42DD" w14:textId="41987C01" w:rsidR="001678A4" w:rsidRPr="005A2FC6" w:rsidRDefault="00061A50" w:rsidP="001678A4">
            <w:pPr>
              <w:spacing w:line="360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/>
                <w:bCs/>
                <w:sz w:val="20"/>
                <w:szCs w:val="20"/>
              </w:rPr>
              <w:t>Profesor de Iniciación Deportiva</w:t>
            </w:r>
          </w:p>
          <w:p w14:paraId="71924A51" w14:textId="77777777" w:rsidR="00061A50" w:rsidRPr="005A2FC6" w:rsidRDefault="00061A50" w:rsidP="001678A4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</w:p>
          <w:p w14:paraId="438BB7E9" w14:textId="76DC03FF" w:rsidR="001678A4" w:rsidRPr="005A2FC6" w:rsidRDefault="001678A4" w:rsidP="001678A4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Junio 2010-octubre 2011</w:t>
            </w:r>
          </w:p>
          <w:p w14:paraId="0D6DB9C1" w14:textId="77777777" w:rsidR="001678A4" w:rsidRPr="005A2FC6" w:rsidRDefault="001678A4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  <w:p w14:paraId="2A9FF0B9" w14:textId="270D6DE4" w:rsidR="00061A50" w:rsidRDefault="00061A50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Cs/>
                <w:sz w:val="20"/>
                <w:szCs w:val="20"/>
              </w:rPr>
              <w:t>E</w:t>
            </w:r>
            <w:r w:rsidR="001678A4" w:rsidRPr="005A2FC6">
              <w:rPr>
                <w:rFonts w:asciiTheme="minorHAnsi" w:hAnsiTheme="minorHAnsi"/>
                <w:bCs/>
                <w:sz w:val="20"/>
                <w:szCs w:val="20"/>
              </w:rPr>
              <w:t>scuela de Iniciación Deportiva Proyecto “Argentina Ahí</w:t>
            </w:r>
            <w:r w:rsidRPr="005A2FC6">
              <w:rPr>
                <w:rFonts w:asciiTheme="minorHAnsi" w:hAnsiTheme="minorHAnsi"/>
                <w:bCs/>
                <w:sz w:val="20"/>
                <w:szCs w:val="20"/>
              </w:rPr>
              <w:t>”</w:t>
            </w:r>
          </w:p>
          <w:p w14:paraId="4665F82D" w14:textId="605E10EB" w:rsidR="00A96AFC" w:rsidRPr="005A2FC6" w:rsidRDefault="00A96AFC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Niños/as de 6 a 12 años</w:t>
            </w:r>
          </w:p>
          <w:p w14:paraId="065AC385" w14:textId="77777777" w:rsidR="00061A50" w:rsidRPr="005A2FC6" w:rsidRDefault="00061A50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  <w:p w14:paraId="37B15F23" w14:textId="3B363BC6" w:rsidR="00061A50" w:rsidRPr="005A2FC6" w:rsidRDefault="001678A4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Cs/>
                <w:sz w:val="20"/>
                <w:szCs w:val="20"/>
              </w:rPr>
              <w:tab/>
            </w:r>
          </w:p>
          <w:p w14:paraId="2C24A55C" w14:textId="5598F89A" w:rsidR="00061A50" w:rsidRPr="005A2FC6" w:rsidRDefault="00061A50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/>
                <w:sz w:val="20"/>
                <w:szCs w:val="20"/>
              </w:rPr>
              <w:t>Profesor de futbol femenino</w:t>
            </w:r>
            <w:r w:rsidRPr="005A2FC6">
              <w:rPr>
                <w:rFonts w:asciiTheme="minorHAnsi" w:hAnsiTheme="minorHAnsi"/>
                <w:bCs/>
                <w:sz w:val="20"/>
                <w:szCs w:val="20"/>
              </w:rPr>
              <w:t xml:space="preserve"> </w:t>
            </w:r>
          </w:p>
          <w:p w14:paraId="1A41D675" w14:textId="77777777" w:rsidR="00061A50" w:rsidRPr="005A2FC6" w:rsidRDefault="00061A50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  <w:p w14:paraId="70E63203" w14:textId="77777777" w:rsidR="00061A50" w:rsidRPr="005A2FC6" w:rsidRDefault="001678A4" w:rsidP="001678A4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Abril 2013-diciembre 2014</w:t>
            </w:r>
          </w:p>
          <w:p w14:paraId="4A6AC933" w14:textId="24050D91" w:rsidR="001678A4" w:rsidRPr="005A2FC6" w:rsidRDefault="001678A4" w:rsidP="001678A4">
            <w:pPr>
              <w:spacing w:line="360" w:lineRule="auto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Cs/>
                <w:sz w:val="20"/>
                <w:szCs w:val="20"/>
              </w:rPr>
              <w:tab/>
            </w:r>
            <w:r w:rsidRPr="005A2FC6">
              <w:rPr>
                <w:rFonts w:asciiTheme="minorHAnsi" w:hAnsiTheme="minorHAnsi"/>
                <w:bCs/>
                <w:sz w:val="20"/>
                <w:szCs w:val="20"/>
              </w:rPr>
              <w:tab/>
            </w:r>
            <w:r w:rsidRPr="005A2FC6">
              <w:rPr>
                <w:rFonts w:asciiTheme="minorHAnsi" w:hAnsiTheme="minorHAnsi"/>
                <w:bCs/>
                <w:sz w:val="20"/>
                <w:szCs w:val="20"/>
              </w:rPr>
              <w:tab/>
            </w:r>
          </w:p>
          <w:p w14:paraId="71A796F5" w14:textId="77777777" w:rsidR="00061A50" w:rsidRPr="005A2FC6" w:rsidRDefault="001678A4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Cs/>
                <w:sz w:val="20"/>
                <w:szCs w:val="20"/>
              </w:rPr>
              <w:t xml:space="preserve">Proyecto “Argentina Nuestra </w:t>
            </w:r>
            <w:r w:rsidR="00061A50" w:rsidRPr="005A2FC6">
              <w:rPr>
                <w:rFonts w:asciiTheme="minorHAnsi" w:hAnsiTheme="minorHAnsi"/>
                <w:bCs/>
                <w:sz w:val="20"/>
                <w:szCs w:val="20"/>
              </w:rPr>
              <w:t>Cancha”</w:t>
            </w:r>
          </w:p>
          <w:p w14:paraId="3BE937DD" w14:textId="77777777" w:rsidR="00061A50" w:rsidRPr="005A2FC6" w:rsidRDefault="00061A50" w:rsidP="001678A4">
            <w:pPr>
              <w:spacing w:line="360" w:lineRule="auto"/>
              <w:rPr>
                <w:rFonts w:asciiTheme="minorHAnsi" w:hAnsiTheme="minorHAnsi"/>
                <w:bCs/>
                <w:sz w:val="20"/>
                <w:szCs w:val="20"/>
              </w:rPr>
            </w:pPr>
          </w:p>
          <w:p w14:paraId="7D10EAF4" w14:textId="5F7B9A1C" w:rsidR="00061A50" w:rsidRPr="005A2FC6" w:rsidRDefault="00A76B46" w:rsidP="00061A50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CLUB RUTACLUB, ISIDRO CASANOVA, BS AS</w:t>
            </w:r>
          </w:p>
          <w:p w14:paraId="2FFCCA75" w14:textId="77777777" w:rsidR="00061A50" w:rsidRPr="005A2FC6" w:rsidRDefault="00061A50" w:rsidP="00061A50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</w:p>
          <w:p w14:paraId="77ABEAEB" w14:textId="19604304" w:rsidR="00061A50" w:rsidRPr="005A2FC6" w:rsidRDefault="00061A50" w:rsidP="00061A50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b/>
                <w:sz w:val="20"/>
                <w:szCs w:val="20"/>
              </w:rPr>
              <w:t>Profesor futbol infantil -juvenil</w:t>
            </w:r>
          </w:p>
          <w:p w14:paraId="63A1F81E" w14:textId="77777777" w:rsidR="00061A50" w:rsidRPr="005A2FC6" w:rsidRDefault="00061A50" w:rsidP="00061A50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</w:p>
          <w:p w14:paraId="5EA0BC97" w14:textId="7E95DD03" w:rsidR="00061A50" w:rsidRPr="005A2FC6" w:rsidRDefault="00061A50" w:rsidP="00061A50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Marzo 2012-diciembre 2013</w:t>
            </w:r>
          </w:p>
          <w:p w14:paraId="025E8F80" w14:textId="77777777" w:rsidR="00061A50" w:rsidRPr="005A2FC6" w:rsidRDefault="00061A50" w:rsidP="00061A50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</w:p>
          <w:p w14:paraId="673B4662" w14:textId="77777777" w:rsidR="00061A50" w:rsidRPr="005A2FC6" w:rsidRDefault="00061A50" w:rsidP="00061A50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</w:p>
          <w:p w14:paraId="1963C569" w14:textId="77777777" w:rsidR="00061A50" w:rsidRPr="005A2FC6" w:rsidRDefault="00061A50" w:rsidP="00061A50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</w:p>
          <w:p w14:paraId="64D649DB" w14:textId="6618C063" w:rsidR="00061A50" w:rsidRPr="005A2FC6" w:rsidRDefault="005A2FC6" w:rsidP="00061A50">
            <w:pPr>
              <w:pStyle w:val="Ttulo2"/>
              <w:rPr>
                <w:rFonts w:asciiTheme="minorHAnsi" w:eastAsiaTheme="minorEastAsia" w:hAnsiTheme="minorHAnsi" w:cstheme="minorBidi"/>
                <w:caps w:val="0"/>
                <w:sz w:val="20"/>
                <w:szCs w:val="20"/>
              </w:rPr>
            </w:pPr>
            <w:r w:rsidRPr="005A2FC6">
              <w:rPr>
                <w:rFonts w:asciiTheme="minorHAnsi" w:eastAsiaTheme="minorEastAsia" w:hAnsiTheme="minorHAnsi" w:cstheme="minorBidi"/>
                <w:caps w:val="0"/>
                <w:sz w:val="20"/>
                <w:szCs w:val="20"/>
              </w:rPr>
              <w:t>CONOCIMIENTOS</w:t>
            </w:r>
          </w:p>
          <w:p w14:paraId="57DDA6A2" w14:textId="77777777" w:rsidR="00061A50" w:rsidRPr="005A2FC6" w:rsidRDefault="00061A50" w:rsidP="00061A50">
            <w:pPr>
              <w:rPr>
                <w:rFonts w:asciiTheme="minorHAnsi" w:hAnsiTheme="minorHAnsi"/>
                <w:bCs/>
                <w:i/>
                <w:iCs/>
                <w:sz w:val="20"/>
                <w:szCs w:val="20"/>
              </w:rPr>
            </w:pPr>
          </w:p>
          <w:p w14:paraId="7530DA0F" w14:textId="4871AE53" w:rsidR="005A2FC6" w:rsidRPr="005A2FC6" w:rsidRDefault="005A2FC6" w:rsidP="00A96AFC">
            <w:pPr>
              <w:pStyle w:val="Textoindependiente"/>
              <w:numPr>
                <w:ilvl w:val="0"/>
                <w:numId w:val="14"/>
              </w:num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Certificación de Entrenamiento Funcional, nivel avanzado, ICAADE (Instituto de ciencias aplicadas al deporte y la Educación)</w:t>
            </w:r>
          </w:p>
          <w:p w14:paraId="7009E1D8" w14:textId="77777777" w:rsidR="005A2FC6" w:rsidRDefault="005A2FC6" w:rsidP="00A96AFC">
            <w:pPr>
              <w:pStyle w:val="Textoindependiente"/>
              <w:numPr>
                <w:ilvl w:val="0"/>
                <w:numId w:val="14"/>
              </w:num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Curso Preparador Físico de Fútbol, Instituto del Deporte Ferrocarril Oeste.</w:t>
            </w:r>
          </w:p>
          <w:p w14:paraId="56ED78D2" w14:textId="77777777" w:rsidR="005A2FC6" w:rsidRDefault="005A2FC6" w:rsidP="005A2FC6">
            <w:pPr>
              <w:pStyle w:val="Textoindependiente"/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</w:p>
          <w:p w14:paraId="271DF447" w14:textId="77777777" w:rsidR="005A2FC6" w:rsidRDefault="005A2FC6" w:rsidP="005A2FC6">
            <w:pPr>
              <w:pStyle w:val="Textoindependiente"/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</w:p>
          <w:p w14:paraId="49E20F34" w14:textId="77777777" w:rsidR="005A2FC6" w:rsidRDefault="005A2FC6" w:rsidP="005A2FC6">
            <w:pPr>
              <w:pStyle w:val="Textoindependiente"/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</w:p>
          <w:p w14:paraId="174FDD7E" w14:textId="43310037" w:rsidR="005A2FC6" w:rsidRPr="005A2FC6" w:rsidRDefault="005A2FC6" w:rsidP="00A96AFC">
            <w:pPr>
              <w:pStyle w:val="Textoindependiente"/>
              <w:numPr>
                <w:ilvl w:val="0"/>
                <w:numId w:val="14"/>
              </w:num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Curso Integral de “Preparación Física, Musculación y Entrenamiento Deportivo”, CICADE (Centro Internacional de Capacitaciones Deportivas)</w:t>
            </w:r>
          </w:p>
          <w:p w14:paraId="7AFF9D29" w14:textId="52885374" w:rsidR="005A2FC6" w:rsidRPr="005A2FC6" w:rsidRDefault="00A96AFC" w:rsidP="00A96AFC">
            <w:pPr>
              <w:pStyle w:val="Textoindependiente"/>
              <w:numPr>
                <w:ilvl w:val="0"/>
                <w:numId w:val="14"/>
              </w:num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Curso</w:t>
            </w:r>
            <w:r w:rsidR="005A2FC6" w:rsidRPr="005A2FC6">
              <w:rPr>
                <w:rFonts w:asciiTheme="minorHAnsi" w:hAnsiTheme="minorHAnsi"/>
                <w:sz w:val="20"/>
                <w:szCs w:val="20"/>
              </w:rPr>
              <w:t xml:space="preserve"> de “Sistemas modernos de entrenamiento” C.I.C.A.D.E </w:t>
            </w:r>
          </w:p>
          <w:p w14:paraId="3B3D2BB3" w14:textId="3479F5AB" w:rsidR="005A2FC6" w:rsidRPr="005A2FC6" w:rsidRDefault="00A96AFC" w:rsidP="00A96AFC">
            <w:pPr>
              <w:pStyle w:val="Textoindependiente"/>
              <w:numPr>
                <w:ilvl w:val="0"/>
                <w:numId w:val="14"/>
              </w:num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Curso</w:t>
            </w:r>
            <w:r w:rsidR="005A2FC6" w:rsidRPr="005A2FC6">
              <w:rPr>
                <w:rFonts w:asciiTheme="minorHAnsi" w:hAnsiTheme="minorHAnsi"/>
                <w:sz w:val="20"/>
                <w:szCs w:val="20"/>
              </w:rPr>
              <w:t xml:space="preserve"> de “Preparación Física Infantil” C.I.C.A.D.E</w:t>
            </w:r>
          </w:p>
          <w:p w14:paraId="34C24AF8" w14:textId="77777777" w:rsidR="005A2FC6" w:rsidRPr="005A2FC6" w:rsidRDefault="005A2FC6" w:rsidP="00A96AFC">
            <w:pPr>
              <w:pStyle w:val="Textoindependiente"/>
              <w:numPr>
                <w:ilvl w:val="0"/>
                <w:numId w:val="14"/>
              </w:num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Curso “Planificación de pretemporada en deportes intermitentes” dictado por el Lic. Horacio Anselmi</w:t>
            </w:r>
          </w:p>
          <w:p w14:paraId="0AB38645" w14:textId="035D84F9" w:rsidR="004D3011" w:rsidRPr="005A2FC6" w:rsidRDefault="005A2FC6" w:rsidP="00A96AFC">
            <w:pPr>
              <w:pStyle w:val="Textoindependiente"/>
              <w:numPr>
                <w:ilvl w:val="0"/>
                <w:numId w:val="14"/>
              </w:numPr>
              <w:spacing w:after="160" w:line="278" w:lineRule="auto"/>
              <w:rPr>
                <w:rFonts w:asciiTheme="minorHAnsi" w:hAnsiTheme="minorHAnsi"/>
                <w:sz w:val="20"/>
                <w:szCs w:val="20"/>
              </w:rPr>
            </w:pPr>
            <w:r w:rsidRPr="005A2FC6">
              <w:rPr>
                <w:rFonts w:asciiTheme="minorHAnsi" w:hAnsiTheme="minorHAnsi"/>
                <w:sz w:val="20"/>
                <w:szCs w:val="20"/>
              </w:rPr>
              <w:t>Curso de Preparación Física de Futbol, de lo tradicional a lo contextualizado, ATFA, Certificación de AFA Y CONMEBOL</w:t>
            </w:r>
          </w:p>
          <w:p w14:paraId="5F8D63CA" w14:textId="77777777" w:rsidR="001678A4" w:rsidRPr="0059649E" w:rsidRDefault="001678A4" w:rsidP="00036450"/>
          <w:sdt>
            <w:sdtPr>
              <w:id w:val="1669594239"/>
              <w:placeholder>
                <w:docPart w:val="01F5145A228746A1B4A60B90549CC1BD"/>
              </w:placeholder>
              <w:temporary/>
              <w:showingPlcHdr/>
              <w15:appearance w15:val="hidden"/>
            </w:sdtPr>
            <w:sdtContent>
              <w:p w14:paraId="2432C92E" w14:textId="36CD6205" w:rsidR="00036450" w:rsidRPr="0059649E" w:rsidRDefault="00180329" w:rsidP="00036450">
                <w:pPr>
                  <w:pStyle w:val="Ttulo2"/>
                </w:pPr>
                <w:r w:rsidRPr="0059649E">
                  <w:rPr>
                    <w:rStyle w:val="Ttulo2Car"/>
                    <w:b/>
                    <w:lang w:bidi="es-ES"/>
                  </w:rPr>
                  <w:t>APTITUDES</w:t>
                </w:r>
              </w:p>
            </w:sdtContent>
          </w:sdt>
          <w:p w14:paraId="6866A8DC" w14:textId="77777777" w:rsidR="005A2FC6" w:rsidRPr="00A96AFC" w:rsidRDefault="005A2FC6" w:rsidP="00A96AFC">
            <w:pPr>
              <w:pStyle w:val="Prrafodelista"/>
              <w:numPr>
                <w:ilvl w:val="0"/>
                <w:numId w:val="15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96AFC">
              <w:rPr>
                <w:bCs/>
                <w:sz w:val="20"/>
                <w:szCs w:val="20"/>
              </w:rPr>
              <w:t>Idioma inglés nivel intermedio</w:t>
            </w:r>
          </w:p>
          <w:p w14:paraId="4568DD5C" w14:textId="77777777" w:rsidR="005A2FC6" w:rsidRPr="00A96AFC" w:rsidRDefault="005A2FC6" w:rsidP="00A96AFC">
            <w:pPr>
              <w:pStyle w:val="Prrafodelista"/>
              <w:numPr>
                <w:ilvl w:val="0"/>
                <w:numId w:val="15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96AFC">
              <w:rPr>
                <w:bCs/>
                <w:sz w:val="20"/>
                <w:szCs w:val="20"/>
              </w:rPr>
              <w:t xml:space="preserve">Conocimientos de Word, </w:t>
            </w:r>
            <w:proofErr w:type="spellStart"/>
            <w:r w:rsidRPr="00A96AFC">
              <w:rPr>
                <w:bCs/>
                <w:sz w:val="20"/>
                <w:szCs w:val="20"/>
              </w:rPr>
              <w:t>Excell</w:t>
            </w:r>
            <w:proofErr w:type="spellEnd"/>
            <w:r w:rsidRPr="00A96AFC">
              <w:rPr>
                <w:bCs/>
                <w:sz w:val="20"/>
                <w:szCs w:val="20"/>
              </w:rPr>
              <w:t xml:space="preserve"> y </w:t>
            </w:r>
            <w:proofErr w:type="spellStart"/>
            <w:r w:rsidRPr="00A96AFC">
              <w:rPr>
                <w:bCs/>
                <w:sz w:val="20"/>
                <w:szCs w:val="20"/>
              </w:rPr>
              <w:t>Power</w:t>
            </w:r>
            <w:proofErr w:type="spellEnd"/>
            <w:r w:rsidRPr="00A96AFC">
              <w:rPr>
                <w:bCs/>
                <w:sz w:val="20"/>
                <w:szCs w:val="20"/>
              </w:rPr>
              <w:t xml:space="preserve"> Point</w:t>
            </w:r>
          </w:p>
          <w:p w14:paraId="6300D94D" w14:textId="13570A70" w:rsidR="005A2FC6" w:rsidRPr="00A96AFC" w:rsidRDefault="005A2FC6" w:rsidP="00A96AFC">
            <w:pPr>
              <w:pStyle w:val="Prrafodelista"/>
              <w:numPr>
                <w:ilvl w:val="0"/>
                <w:numId w:val="15"/>
              </w:numPr>
              <w:spacing w:line="360" w:lineRule="auto"/>
              <w:rPr>
                <w:b/>
                <w:bCs/>
                <w:sz w:val="20"/>
                <w:szCs w:val="20"/>
              </w:rPr>
            </w:pPr>
            <w:r w:rsidRPr="00A96AFC">
              <w:rPr>
                <w:bCs/>
                <w:sz w:val="20"/>
                <w:szCs w:val="20"/>
              </w:rPr>
              <w:t xml:space="preserve">Conocimiento y manejo de Software específico de instrumentos de evaluación del rendimiento deportivo: </w:t>
            </w:r>
            <w:proofErr w:type="spellStart"/>
            <w:r w:rsidRPr="00A96AFC">
              <w:rPr>
                <w:bCs/>
                <w:sz w:val="20"/>
                <w:szCs w:val="20"/>
              </w:rPr>
              <w:t>Kinovea</w:t>
            </w:r>
            <w:proofErr w:type="spellEnd"/>
            <w:r w:rsidRPr="00A96AFC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A96AFC">
              <w:rPr>
                <w:bCs/>
                <w:sz w:val="20"/>
                <w:szCs w:val="20"/>
              </w:rPr>
              <w:t>Axon</w:t>
            </w:r>
            <w:proofErr w:type="spellEnd"/>
            <w:r w:rsidRPr="00A96AFC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96AFC">
              <w:rPr>
                <w:bCs/>
                <w:sz w:val="20"/>
                <w:szCs w:val="20"/>
              </w:rPr>
              <w:t>Jump</w:t>
            </w:r>
            <w:proofErr w:type="spellEnd"/>
            <w:r w:rsidRPr="00A96AFC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A96AFC">
              <w:rPr>
                <w:bCs/>
                <w:sz w:val="20"/>
                <w:szCs w:val="20"/>
              </w:rPr>
              <w:t>My</w:t>
            </w:r>
            <w:proofErr w:type="spellEnd"/>
            <w:r w:rsidRPr="00A96AFC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96AFC">
              <w:rPr>
                <w:bCs/>
                <w:sz w:val="20"/>
                <w:szCs w:val="20"/>
              </w:rPr>
              <w:t>JumpLab</w:t>
            </w:r>
            <w:proofErr w:type="spellEnd"/>
            <w:r w:rsidRPr="00A96AFC">
              <w:rPr>
                <w:bCs/>
                <w:sz w:val="20"/>
                <w:szCs w:val="20"/>
              </w:rPr>
              <w:t xml:space="preserve"> 2, </w:t>
            </w:r>
            <w:proofErr w:type="spellStart"/>
            <w:r w:rsidRPr="00A96AFC">
              <w:rPr>
                <w:bCs/>
                <w:sz w:val="20"/>
                <w:szCs w:val="20"/>
              </w:rPr>
              <w:t>Metric</w:t>
            </w:r>
            <w:proofErr w:type="spellEnd"/>
            <w:r w:rsidRPr="00A96AFC">
              <w:rPr>
                <w:bCs/>
                <w:sz w:val="20"/>
                <w:szCs w:val="20"/>
              </w:rPr>
              <w:t xml:space="preserve"> VBT</w:t>
            </w:r>
          </w:p>
          <w:p w14:paraId="4B5CA175" w14:textId="35C3002D" w:rsidR="00036450" w:rsidRPr="0059649E" w:rsidRDefault="00036450" w:rsidP="004D3011">
            <w:pPr>
              <w:rPr>
                <w:color w:val="FFFFFF" w:themeColor="background1"/>
              </w:rPr>
            </w:pPr>
          </w:p>
        </w:tc>
      </w:tr>
    </w:tbl>
    <w:p w14:paraId="2615FB55" w14:textId="77777777" w:rsidR="00B468A7" w:rsidRPr="0059649E" w:rsidRDefault="00B468A7" w:rsidP="000C45FF">
      <w:pPr>
        <w:tabs>
          <w:tab w:val="left" w:pos="990"/>
        </w:tabs>
      </w:pPr>
    </w:p>
    <w:sectPr w:rsidR="00B468A7" w:rsidRPr="0059649E" w:rsidSect="0059649E">
      <w:headerReference w:type="default" r:id="rId12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33FE" w14:textId="77777777" w:rsidR="00F302E1" w:rsidRDefault="00F302E1" w:rsidP="000C45FF">
      <w:r>
        <w:separator/>
      </w:r>
    </w:p>
  </w:endnote>
  <w:endnote w:type="continuationSeparator" w:id="0">
    <w:p w14:paraId="26FF8C29" w14:textId="77777777" w:rsidR="00F302E1" w:rsidRDefault="00F302E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33AFE" w14:textId="77777777" w:rsidR="00F302E1" w:rsidRDefault="00F302E1" w:rsidP="000C45FF">
      <w:r>
        <w:separator/>
      </w:r>
    </w:p>
  </w:footnote>
  <w:footnote w:type="continuationSeparator" w:id="0">
    <w:p w14:paraId="4FDAC6F2" w14:textId="77777777" w:rsidR="00F302E1" w:rsidRDefault="00F302E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F47F7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06A841E0" wp14:editId="7FF3DA6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885CEB"/>
    <w:multiLevelType w:val="hybridMultilevel"/>
    <w:tmpl w:val="60004E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FEF7716"/>
    <w:multiLevelType w:val="hybridMultilevel"/>
    <w:tmpl w:val="8572EE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5286">
    <w:abstractNumId w:val="10"/>
  </w:num>
  <w:num w:numId="2" w16cid:durableId="702755384">
    <w:abstractNumId w:val="11"/>
  </w:num>
  <w:num w:numId="3" w16cid:durableId="910426432">
    <w:abstractNumId w:val="8"/>
  </w:num>
  <w:num w:numId="4" w16cid:durableId="1101804608">
    <w:abstractNumId w:val="3"/>
  </w:num>
  <w:num w:numId="5" w16cid:durableId="378824096">
    <w:abstractNumId w:val="2"/>
  </w:num>
  <w:num w:numId="6" w16cid:durableId="325936450">
    <w:abstractNumId w:val="1"/>
  </w:num>
  <w:num w:numId="7" w16cid:durableId="1802917502">
    <w:abstractNumId w:val="0"/>
  </w:num>
  <w:num w:numId="8" w16cid:durableId="467211567">
    <w:abstractNumId w:val="9"/>
  </w:num>
  <w:num w:numId="9" w16cid:durableId="553472295">
    <w:abstractNumId w:val="7"/>
  </w:num>
  <w:num w:numId="10" w16cid:durableId="2027243240">
    <w:abstractNumId w:val="6"/>
  </w:num>
  <w:num w:numId="11" w16cid:durableId="806895768">
    <w:abstractNumId w:val="5"/>
  </w:num>
  <w:num w:numId="12" w16cid:durableId="875315900">
    <w:abstractNumId w:val="4"/>
  </w:num>
  <w:num w:numId="13" w16cid:durableId="407777502">
    <w:abstractNumId w:val="13"/>
  </w:num>
  <w:num w:numId="14" w16cid:durableId="377632876">
    <w:abstractNumId w:val="12"/>
  </w:num>
  <w:num w:numId="15" w16cid:durableId="3428269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8F"/>
    <w:rsid w:val="00036450"/>
    <w:rsid w:val="00061A50"/>
    <w:rsid w:val="00070F01"/>
    <w:rsid w:val="00075675"/>
    <w:rsid w:val="00094499"/>
    <w:rsid w:val="000B01B1"/>
    <w:rsid w:val="000C45FF"/>
    <w:rsid w:val="000E3FD1"/>
    <w:rsid w:val="00112054"/>
    <w:rsid w:val="001424E5"/>
    <w:rsid w:val="001525E1"/>
    <w:rsid w:val="001678A4"/>
    <w:rsid w:val="00180329"/>
    <w:rsid w:val="0019001F"/>
    <w:rsid w:val="001A74A5"/>
    <w:rsid w:val="001B2ABD"/>
    <w:rsid w:val="001D798F"/>
    <w:rsid w:val="001E0391"/>
    <w:rsid w:val="001E1759"/>
    <w:rsid w:val="001F1ECC"/>
    <w:rsid w:val="002400EB"/>
    <w:rsid w:val="002559EC"/>
    <w:rsid w:val="00256CF7"/>
    <w:rsid w:val="00281FD5"/>
    <w:rsid w:val="002D3CA3"/>
    <w:rsid w:val="0030481B"/>
    <w:rsid w:val="003156FC"/>
    <w:rsid w:val="003246C9"/>
    <w:rsid w:val="003254B5"/>
    <w:rsid w:val="0037121F"/>
    <w:rsid w:val="003A6B7D"/>
    <w:rsid w:val="003B06CA"/>
    <w:rsid w:val="003C4578"/>
    <w:rsid w:val="004071FC"/>
    <w:rsid w:val="004142CD"/>
    <w:rsid w:val="00445947"/>
    <w:rsid w:val="004561E8"/>
    <w:rsid w:val="004813B3"/>
    <w:rsid w:val="00496591"/>
    <w:rsid w:val="004C63E4"/>
    <w:rsid w:val="004D3011"/>
    <w:rsid w:val="004E0535"/>
    <w:rsid w:val="005262AC"/>
    <w:rsid w:val="005347D7"/>
    <w:rsid w:val="0059649E"/>
    <w:rsid w:val="005A2FC6"/>
    <w:rsid w:val="005B6422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854703"/>
    <w:rsid w:val="009260CD"/>
    <w:rsid w:val="00952C25"/>
    <w:rsid w:val="009A09AC"/>
    <w:rsid w:val="009D32E1"/>
    <w:rsid w:val="00A2118D"/>
    <w:rsid w:val="00A76B46"/>
    <w:rsid w:val="00A96AFC"/>
    <w:rsid w:val="00AD76E2"/>
    <w:rsid w:val="00B20152"/>
    <w:rsid w:val="00B359E4"/>
    <w:rsid w:val="00B468A7"/>
    <w:rsid w:val="00B57D98"/>
    <w:rsid w:val="00B70850"/>
    <w:rsid w:val="00C066B6"/>
    <w:rsid w:val="00C37BA1"/>
    <w:rsid w:val="00C4099C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A1F4D"/>
    <w:rsid w:val="00DD172A"/>
    <w:rsid w:val="00E25A26"/>
    <w:rsid w:val="00E4381A"/>
    <w:rsid w:val="00E55D74"/>
    <w:rsid w:val="00EE4C8D"/>
    <w:rsid w:val="00F302E1"/>
    <w:rsid w:val="00F60274"/>
    <w:rsid w:val="00F77FB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2541B"/>
  <w14:defaultImageDpi w14:val="32767"/>
  <w15:chartTrackingRefBased/>
  <w15:docId w15:val="{E03B0B70-561B-4201-B4DC-06940FD2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EE4C8D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1D7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lottimauro5@g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maurosalotti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uro\AppData\Roaming\Microsoft\Templates\Curr&#237;culum%20v&#237;tae%20azul%20y%20gr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6D16D032974C3E96473549E40ED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D15E7-8FCC-455C-A41B-06E34B41E51B}"/>
      </w:docPartPr>
      <w:docPartBody>
        <w:p w:rsidR="00EA620E" w:rsidRDefault="00000000">
          <w:pPr>
            <w:pStyle w:val="936D16D032974C3E96473549E40EDEAB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8A83EE4D46C3499A92714F7087FE05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A465E-4AF7-4DD7-A877-8F414CF1B87D}"/>
      </w:docPartPr>
      <w:docPartBody>
        <w:p w:rsidR="00EA620E" w:rsidRDefault="00000000">
          <w:pPr>
            <w:pStyle w:val="8A83EE4D46C3499A92714F7087FE055A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21A98008CA3545EEAFE5F7E501E6B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97193-3E42-421C-A74E-8646298B34C2}"/>
      </w:docPartPr>
      <w:docPartBody>
        <w:p w:rsidR="00EA620E" w:rsidRDefault="00000000">
          <w:pPr>
            <w:pStyle w:val="21A98008CA3545EEAFE5F7E501E6B477"/>
          </w:pPr>
          <w:r w:rsidRPr="0059649E">
            <w:rPr>
              <w:lang w:bidi="es-ES"/>
            </w:rPr>
            <w:t>SITIO WEB:</w:t>
          </w:r>
        </w:p>
      </w:docPartBody>
    </w:docPart>
    <w:docPart>
      <w:docPartPr>
        <w:name w:val="5FF97024DB06402BB21AE21BD447B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7091F-634A-49DD-855E-627D537C9348}"/>
      </w:docPartPr>
      <w:docPartBody>
        <w:p w:rsidR="00EA620E" w:rsidRDefault="00000000">
          <w:pPr>
            <w:pStyle w:val="5FF97024DB06402BB21AE21BD447B8DB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488AE8A212454631A5ACE5C03E3B4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9957A-3EA3-4CF4-811F-6CDAA9975CBD}"/>
      </w:docPartPr>
      <w:docPartBody>
        <w:p w:rsidR="00EA620E" w:rsidRDefault="00000000">
          <w:pPr>
            <w:pStyle w:val="488AE8A212454631A5ACE5C03E3B4B27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A3DF9A71F16B46C8A96214B338A41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E2644-8553-43F9-902F-B21B6FF24A34}"/>
      </w:docPartPr>
      <w:docPartBody>
        <w:p w:rsidR="00EA620E" w:rsidRDefault="00000000">
          <w:pPr>
            <w:pStyle w:val="A3DF9A71F16B46C8A96214B338A41CED"/>
          </w:pPr>
          <w:r w:rsidRPr="0059649E">
            <w:rPr>
              <w:lang w:bidi="es-ES"/>
            </w:rPr>
            <w:t>EXPERIENCIA LABORAL</w:t>
          </w:r>
        </w:p>
      </w:docPartBody>
    </w:docPart>
    <w:docPart>
      <w:docPartPr>
        <w:name w:val="01F5145A228746A1B4A60B90549CC1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BA003-C053-4C38-8CE2-C2324CCCF394}"/>
      </w:docPartPr>
      <w:docPartBody>
        <w:p w:rsidR="00EA620E" w:rsidRDefault="00000000">
          <w:pPr>
            <w:pStyle w:val="01F5145A228746A1B4A60B90549CC1BD"/>
          </w:pPr>
          <w:r w:rsidRPr="0059649E">
            <w:rPr>
              <w:rStyle w:val="Ttulo2Car"/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70"/>
    <w:rsid w:val="003246C9"/>
    <w:rsid w:val="003C4578"/>
    <w:rsid w:val="00423E9F"/>
    <w:rsid w:val="00824070"/>
    <w:rsid w:val="009D32E1"/>
    <w:rsid w:val="00CC0A15"/>
    <w:rsid w:val="00DC44C5"/>
    <w:rsid w:val="00EA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824070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36D16D032974C3E96473549E40EDEAB">
    <w:name w:val="936D16D032974C3E96473549E40EDEAB"/>
  </w:style>
  <w:style w:type="paragraph" w:customStyle="1" w:styleId="8A83EE4D46C3499A92714F7087FE055A">
    <w:name w:val="8A83EE4D46C3499A92714F7087FE055A"/>
  </w:style>
  <w:style w:type="paragraph" w:customStyle="1" w:styleId="21A98008CA3545EEAFE5F7E501E6B477">
    <w:name w:val="21A98008CA3545EEAFE5F7E501E6B477"/>
  </w:style>
  <w:style w:type="paragraph" w:customStyle="1" w:styleId="5FF97024DB06402BB21AE21BD447B8DB">
    <w:name w:val="5FF97024DB06402BB21AE21BD447B8DB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488AE8A212454631A5ACE5C03E3B4B27">
    <w:name w:val="488AE8A212454631A5ACE5C03E3B4B27"/>
  </w:style>
  <w:style w:type="paragraph" w:customStyle="1" w:styleId="A3DF9A71F16B46C8A96214B338A41CED">
    <w:name w:val="A3DF9A71F16B46C8A96214B338A41CED"/>
  </w:style>
  <w:style w:type="character" w:customStyle="1" w:styleId="Ttulo2Car">
    <w:name w:val="Título 2 Car"/>
    <w:basedOn w:val="Fuentedeprrafopredeter"/>
    <w:link w:val="Ttulo2"/>
    <w:uiPriority w:val="9"/>
    <w:rsid w:val="00824070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paragraph" w:customStyle="1" w:styleId="01F5145A228746A1B4A60B90549CC1BD">
    <w:name w:val="01F5145A228746A1B4A60B90549CC1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</Template>
  <TotalTime>86</TotalTime>
  <Pages>3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Salotti</dc:creator>
  <cp:keywords/>
  <dc:description/>
  <cp:lastModifiedBy>Mauro Salotti</cp:lastModifiedBy>
  <cp:revision>5</cp:revision>
  <dcterms:created xsi:type="dcterms:W3CDTF">2025-02-25T22:30:00Z</dcterms:created>
  <dcterms:modified xsi:type="dcterms:W3CDTF">2025-02-26T13:04:00Z</dcterms:modified>
</cp:coreProperties>
</file>